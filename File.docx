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EC7" w:rsidRPr="00BC76EB" w:rsidRDefault="000C6185"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0D0B5F" wp14:editId="7679EB2A">
                <wp:simplePos x="0" y="0"/>
                <wp:positionH relativeFrom="column">
                  <wp:posOffset>-335591</wp:posOffset>
                </wp:positionH>
                <wp:positionV relativeFrom="paragraph">
                  <wp:posOffset>-150766</wp:posOffset>
                </wp:positionV>
                <wp:extent cx="6136775" cy="351168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6775" cy="3511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7101" w:rsidRDefault="00DF7101">
                            <w:pPr>
                              <w:rPr>
                                <w:rFonts w:ascii="Arial" w:eastAsia="Times" w:hAnsi="Arial" w:cs="Arial"/>
                                <w:b/>
                                <w:bCs/>
                                <w:color w:val="FFFFFF" w:themeColor="background1"/>
                                <w:kern w:val="16"/>
                                <w:sz w:val="48"/>
                                <w:szCs w:val="72"/>
                                <w:lang w:eastAsia="fr-FR"/>
                              </w:rPr>
                            </w:pPr>
                          </w:p>
                          <w:p w:rsidR="00DF7101" w:rsidRDefault="00DF7101">
                            <w:pPr>
                              <w:rPr>
                                <w:rFonts w:ascii="Arial" w:eastAsia="Times" w:hAnsi="Arial" w:cs="Arial"/>
                                <w:b/>
                                <w:bCs/>
                                <w:color w:val="FFFFFF" w:themeColor="background1"/>
                                <w:kern w:val="16"/>
                                <w:sz w:val="48"/>
                                <w:szCs w:val="72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Times" w:hAnsi="Arial" w:cs="Arial"/>
                                <w:b/>
                                <w:bCs/>
                                <w:color w:val="FFFFFF" w:themeColor="background1"/>
                                <w:kern w:val="16"/>
                                <w:sz w:val="48"/>
                                <w:szCs w:val="72"/>
                                <w:lang w:eastAsia="fr-FR"/>
                              </w:rPr>
                              <w:t xml:space="preserve">Manuel d'utilisation </w:t>
                            </w:r>
                          </w:p>
                          <w:p w:rsidR="00DF7101" w:rsidRDefault="00A716BB" w:rsidP="000C618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1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eastAsia="Times" w:hAnsi="Arial" w:cs="Arial"/>
                                <w:b/>
                                <w:bCs/>
                                <w:color w:val="FFFFFF" w:themeColor="background1"/>
                                <w:kern w:val="16"/>
                                <w:sz w:val="48"/>
                                <w:szCs w:val="72"/>
                                <w:lang w:eastAsia="fr-FR"/>
                              </w:rPr>
                              <w:t>Description technique cadriciel</w:t>
                            </w:r>
                            <w:r>
                              <w:rPr>
                                <w:rFonts w:ascii="Arial" w:eastAsia="Times" w:hAnsi="Arial" w:cs="Arial"/>
                                <w:b/>
                                <w:bCs/>
                                <w:color w:val="FFFFFF" w:themeColor="background1"/>
                                <w:kern w:val="16"/>
                                <w:sz w:val="48"/>
                                <w:szCs w:val="72"/>
                                <w:lang w:eastAsia="fr-FR"/>
                              </w:rPr>
                              <w:br/>
                              <w:t>Gestion Fichier</w:t>
                            </w:r>
                            <w:r w:rsidR="00DF7101">
                              <w:rPr>
                                <w:rFonts w:ascii="Arial" w:eastAsia="Times" w:hAnsi="Arial" w:cs="Arial"/>
                                <w:b/>
                                <w:bCs/>
                                <w:color w:val="FFFFFF" w:themeColor="background1"/>
                                <w:kern w:val="16"/>
                                <w:sz w:val="48"/>
                                <w:szCs w:val="72"/>
                                <w:lang w:eastAsia="fr-FR"/>
                              </w:rPr>
                              <w:t xml:space="preserve"> </w:t>
                            </w:r>
                          </w:p>
                          <w:p w:rsidR="00DF7101" w:rsidRPr="00775807" w:rsidRDefault="00DF7101" w:rsidP="000C618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16"/>
                                <w:sz w:val="36"/>
                                <w:szCs w:val="36"/>
                              </w:rPr>
                            </w:pPr>
                          </w:p>
                          <w:p w:rsidR="00DF7101" w:rsidRPr="000C6185" w:rsidRDefault="00DF7101" w:rsidP="000C6185">
                            <w:pPr>
                              <w:rPr>
                                <w:rFonts w:ascii="Arial" w:hAnsi="Arial" w:cs="Arial"/>
                                <w:sz w:val="28"/>
                                <w:szCs w:val="36"/>
                              </w:rPr>
                            </w:pPr>
                            <w:r w:rsidRPr="00775807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16"/>
                                <w:sz w:val="28"/>
                                <w:szCs w:val="36"/>
                              </w:rPr>
                              <w:t xml:space="preserve">Date 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kern w:val="16"/>
                                <w:sz w:val="28"/>
                                <w:szCs w:val="36"/>
                              </w:rPr>
                              <w:t>28/09/15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0D0B5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26.4pt;margin-top:-11.85pt;width:483.2pt;height:27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" filled="f" stroked="f" strokeweight=".5pt">
                <v:textbox>
                  <w:txbxContent>
                    <w:p w:rsidR="00DF7101" w:rsidRDefault="00DF7101">
                      <w:pPr>
                        <w:rPr>
                          <w:rFonts w:ascii="Arial" w:eastAsia="Times" w:hAnsi="Arial" w:cs="Arial"/>
                          <w:b/>
                          <w:bCs/>
                          <w:color w:val="FFFFFF" w:themeColor="background1"/>
                          <w:kern w:val="16"/>
                          <w:sz w:val="48"/>
                          <w:szCs w:val="72"/>
                          <w:lang w:eastAsia="fr-FR"/>
                        </w:rPr>
                      </w:pPr>
                    </w:p>
                    <w:p w:rsidR="00DF7101" w:rsidRDefault="00DF7101">
                      <w:pPr>
                        <w:rPr>
                          <w:rFonts w:ascii="Arial" w:eastAsia="Times" w:hAnsi="Arial" w:cs="Arial"/>
                          <w:b/>
                          <w:bCs/>
                          <w:color w:val="FFFFFF" w:themeColor="background1"/>
                          <w:kern w:val="16"/>
                          <w:sz w:val="48"/>
                          <w:szCs w:val="72"/>
                          <w:lang w:eastAsia="fr-FR"/>
                        </w:rPr>
                      </w:pPr>
                      <w:r>
                        <w:rPr>
                          <w:rFonts w:ascii="Arial" w:eastAsia="Times" w:hAnsi="Arial" w:cs="Arial"/>
                          <w:b/>
                          <w:bCs/>
                          <w:color w:val="FFFFFF" w:themeColor="background1"/>
                          <w:kern w:val="16"/>
                          <w:sz w:val="48"/>
                          <w:szCs w:val="72"/>
                          <w:lang w:eastAsia="fr-FR"/>
                        </w:rPr>
                        <w:t xml:space="preserve">Manuel d'utilisation </w:t>
                      </w:r>
                    </w:p>
                    <w:p w:rsidR="00DF7101" w:rsidRDefault="00A716BB" w:rsidP="000C6185">
                      <w:pPr>
                        <w:rPr>
                          <w:rFonts w:ascii="Arial" w:hAnsi="Arial" w:cs="Arial"/>
                          <w:b/>
                          <w:bCs/>
                          <w:color w:val="FFFFFF"/>
                          <w:kern w:val="16"/>
                          <w:sz w:val="40"/>
                          <w:szCs w:val="40"/>
                        </w:rPr>
                      </w:pPr>
                      <w:r>
                        <w:rPr>
                          <w:rFonts w:ascii="Arial" w:eastAsia="Times" w:hAnsi="Arial" w:cs="Arial"/>
                          <w:b/>
                          <w:bCs/>
                          <w:color w:val="FFFFFF" w:themeColor="background1"/>
                          <w:kern w:val="16"/>
                          <w:sz w:val="48"/>
                          <w:szCs w:val="72"/>
                          <w:lang w:eastAsia="fr-FR"/>
                        </w:rPr>
                        <w:t xml:space="preserve">Description technique </w:t>
                      </w:r>
                      <w:proofErr w:type="spellStart"/>
                      <w:r>
                        <w:rPr>
                          <w:rFonts w:ascii="Arial" w:eastAsia="Times" w:hAnsi="Arial" w:cs="Arial"/>
                          <w:b/>
                          <w:bCs/>
                          <w:color w:val="FFFFFF" w:themeColor="background1"/>
                          <w:kern w:val="16"/>
                          <w:sz w:val="48"/>
                          <w:szCs w:val="72"/>
                          <w:lang w:eastAsia="fr-FR"/>
                        </w:rPr>
                        <w:t>cadriciel</w:t>
                      </w:r>
                      <w:proofErr w:type="spellEnd"/>
                      <w:r>
                        <w:rPr>
                          <w:rFonts w:ascii="Arial" w:eastAsia="Times" w:hAnsi="Arial" w:cs="Arial"/>
                          <w:b/>
                          <w:bCs/>
                          <w:color w:val="FFFFFF" w:themeColor="background1"/>
                          <w:kern w:val="16"/>
                          <w:sz w:val="48"/>
                          <w:szCs w:val="72"/>
                          <w:lang w:eastAsia="fr-FR"/>
                        </w:rPr>
                        <w:br/>
                        <w:t>Gestion Fichier</w:t>
                      </w:r>
                      <w:r w:rsidR="00DF7101">
                        <w:rPr>
                          <w:rFonts w:ascii="Arial" w:eastAsia="Times" w:hAnsi="Arial" w:cs="Arial"/>
                          <w:b/>
                          <w:bCs/>
                          <w:color w:val="FFFFFF" w:themeColor="background1"/>
                          <w:kern w:val="16"/>
                          <w:sz w:val="48"/>
                          <w:szCs w:val="72"/>
                          <w:lang w:eastAsia="fr-FR"/>
                        </w:rPr>
                        <w:t xml:space="preserve"> </w:t>
                      </w:r>
                    </w:p>
                    <w:p w:rsidR="00DF7101" w:rsidRPr="00775807" w:rsidRDefault="00DF7101" w:rsidP="000C6185">
                      <w:pPr>
                        <w:rPr>
                          <w:rFonts w:ascii="Arial" w:hAnsi="Arial" w:cs="Arial"/>
                          <w:b/>
                          <w:bCs/>
                          <w:color w:val="FFFFFF"/>
                          <w:kern w:val="16"/>
                          <w:sz w:val="36"/>
                          <w:szCs w:val="36"/>
                        </w:rPr>
                      </w:pPr>
                    </w:p>
                    <w:p w:rsidR="00DF7101" w:rsidRPr="000C6185" w:rsidRDefault="00DF7101" w:rsidP="000C6185">
                      <w:pPr>
                        <w:rPr>
                          <w:rFonts w:ascii="Arial" w:hAnsi="Arial" w:cs="Arial"/>
                          <w:sz w:val="28"/>
                          <w:szCs w:val="36"/>
                        </w:rPr>
                      </w:pPr>
                      <w:r w:rsidRPr="00775807">
                        <w:rPr>
                          <w:rFonts w:ascii="Arial" w:hAnsi="Arial" w:cs="Arial"/>
                          <w:b/>
                          <w:bCs/>
                          <w:color w:val="FFFFFF"/>
                          <w:kern w:val="16"/>
                          <w:sz w:val="28"/>
                          <w:szCs w:val="36"/>
                        </w:rPr>
                        <w:t xml:space="preserve">Date 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/>
                          <w:kern w:val="16"/>
                          <w:sz w:val="28"/>
                          <w:szCs w:val="36"/>
                        </w:rPr>
                        <w:t>28/09/15</w:t>
                      </w:r>
                    </w:p>
                  </w:txbxContent>
                </v:textbox>
              </v:shape>
            </w:pict>
          </mc:Fallback>
        </mc:AlternateContent>
      </w:r>
      <w:r w:rsidR="00151E2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E3F982E" wp14:editId="28BDE22C">
                <wp:simplePos x="0" y="0"/>
                <wp:positionH relativeFrom="column">
                  <wp:posOffset>-502920</wp:posOffset>
                </wp:positionH>
                <wp:positionV relativeFrom="paragraph">
                  <wp:posOffset>-393700</wp:posOffset>
                </wp:positionV>
                <wp:extent cx="6739890" cy="3826510"/>
                <wp:effectExtent l="0" t="0" r="3810" b="2540"/>
                <wp:wrapNone/>
                <wp:docPr id="29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39890" cy="3826510"/>
                        </a:xfrm>
                        <a:custGeom>
                          <a:avLst/>
                          <a:gdLst>
                            <a:gd name="T0" fmla="*/ 16 w 10614"/>
                            <a:gd name="T1" fmla="*/ 0 h 6026"/>
                            <a:gd name="T2" fmla="*/ 10614 w 10614"/>
                            <a:gd name="T3" fmla="*/ 3 h 6026"/>
                            <a:gd name="T4" fmla="*/ 10614 w 10614"/>
                            <a:gd name="T5" fmla="*/ 3724 h 6026"/>
                            <a:gd name="T6" fmla="*/ 1179 w 10614"/>
                            <a:gd name="T7" fmla="*/ 6026 h 6026"/>
                            <a:gd name="T8" fmla="*/ 170 w 10614"/>
                            <a:gd name="T9" fmla="*/ 6022 h 6026"/>
                            <a:gd name="T10" fmla="*/ 0 w 10614"/>
                            <a:gd name="T11" fmla="*/ 5852 h 6026"/>
                            <a:gd name="T12" fmla="*/ 16 w 10614"/>
                            <a:gd name="T13" fmla="*/ 0 h 60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0614" h="6026">
                              <a:moveTo>
                                <a:pt x="16" y="0"/>
                              </a:moveTo>
                              <a:lnTo>
                                <a:pt x="10614" y="3"/>
                              </a:lnTo>
                              <a:lnTo>
                                <a:pt x="10614" y="3724"/>
                              </a:lnTo>
                              <a:lnTo>
                                <a:pt x="1179" y="6026"/>
                              </a:lnTo>
                              <a:lnTo>
                                <a:pt x="170" y="6022"/>
                              </a:lnTo>
                              <a:lnTo>
                                <a:pt x="0" y="5852"/>
                              </a:lnTo>
                              <a:lnTo>
                                <a:pt x="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17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001E36" id="Freeform 3" o:spid="_x0000_s1026" style="position:absolute;margin-left:-39.6pt;margin-top:-31pt;width:530.7pt;height:301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14,6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" path="m16,l10614,3r,3721l1179,6026,170,6022,,5852,16,xe" fillcolor="#005172" stroked="f">
                <v:path arrowok="t" o:connecttype="custom" o:connectlocs="10160,0;6739890,1905;6739890,2364740;748665,3826510;107950,3823970;0,3716020;10160,0" o:connectangles="0,0,0,0,0,0,0"/>
              </v:shape>
            </w:pict>
          </mc:Fallback>
        </mc:AlternateContent>
      </w:r>
    </w:p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A65CB7" w:rsidRPr="00BC76EB" w:rsidRDefault="00A65CB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Pr="00BC76EB" w:rsidRDefault="00453EC7"/>
    <w:p w:rsidR="00453EC7" w:rsidRDefault="00453EC7"/>
    <w:p w:rsidR="00665856" w:rsidRDefault="00665856"/>
    <w:p w:rsidR="00665856" w:rsidRDefault="00665856" w:rsidP="00D528D0">
      <w:pPr>
        <w:jc w:val="center"/>
      </w:pPr>
    </w:p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Default="00665856"/>
    <w:p w:rsidR="00665856" w:rsidRPr="00BC76EB" w:rsidRDefault="00665856"/>
    <w:p w:rsidR="00453EC7" w:rsidRPr="00BC76EB" w:rsidRDefault="00453EC7"/>
    <w:p w:rsidR="00453EC7" w:rsidRPr="00BC76EB" w:rsidRDefault="00453EC7"/>
    <w:p w:rsidR="00C93A81" w:rsidRDefault="00C93A81">
      <w:pPr>
        <w:spacing w:after="200"/>
      </w:pPr>
      <w:r>
        <w:br w:type="page"/>
      </w:r>
    </w:p>
    <w:p w:rsidR="00453EC7" w:rsidRPr="00767C5D" w:rsidRDefault="00453EC7" w:rsidP="00767C5D">
      <w:pPr>
        <w:pStyle w:val="Bullet1"/>
        <w:numPr>
          <w:ilvl w:val="0"/>
          <w:numId w:val="0"/>
        </w:numPr>
        <w:jc w:val="both"/>
        <w:rPr>
          <w:rFonts w:cs="Arial"/>
          <w:szCs w:val="20"/>
          <w:lang w:val="fr-FR"/>
        </w:rPr>
      </w:pPr>
    </w:p>
    <w:tbl>
      <w:tblPr>
        <w:tblpPr w:leftFromText="141" w:rightFromText="141" w:vertAnchor="text" w:horzAnchor="margin" w:tblpY="-328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5"/>
        <w:gridCol w:w="5653"/>
      </w:tblGrid>
      <w:tr w:rsidR="00B6680E" w:rsidRPr="00C2398A" w:rsidTr="00E31A79">
        <w:trPr>
          <w:trHeight w:val="489"/>
        </w:trPr>
        <w:tc>
          <w:tcPr>
            <w:tcW w:w="3635" w:type="dxa"/>
            <w:shd w:val="clear" w:color="auto" w:fill="C0C0C0"/>
            <w:vAlign w:val="center"/>
          </w:tcPr>
          <w:p w:rsidR="00B6680E" w:rsidRPr="00C2398A" w:rsidRDefault="00B6680E" w:rsidP="00B6680E">
            <w:pPr>
              <w:jc w:val="center"/>
              <w:rPr>
                <w:rFonts w:ascii="Arial" w:hAnsi="Arial" w:cs="Arial"/>
                <w:b/>
              </w:rPr>
            </w:pPr>
            <w:r w:rsidRPr="00C2398A">
              <w:rPr>
                <w:rFonts w:ascii="Arial" w:hAnsi="Arial" w:cs="Arial"/>
                <w:b/>
              </w:rPr>
              <w:t>Identification du document</w:t>
            </w:r>
          </w:p>
        </w:tc>
        <w:tc>
          <w:tcPr>
            <w:tcW w:w="5653" w:type="dxa"/>
            <w:shd w:val="clear" w:color="auto" w:fill="C0C0C0"/>
            <w:vAlign w:val="center"/>
          </w:tcPr>
          <w:p w:rsidR="00B6680E" w:rsidRPr="00C2398A" w:rsidRDefault="00B6680E" w:rsidP="00B6680E">
            <w:pPr>
              <w:jc w:val="center"/>
              <w:rPr>
                <w:rFonts w:ascii="Arial" w:hAnsi="Arial" w:cs="Arial"/>
              </w:rPr>
            </w:pPr>
          </w:p>
        </w:tc>
      </w:tr>
      <w:tr w:rsidR="00B6680E" w:rsidRPr="00C2398A" w:rsidTr="00E31A79">
        <w:trPr>
          <w:trHeight w:val="487"/>
        </w:trPr>
        <w:tc>
          <w:tcPr>
            <w:tcW w:w="3635" w:type="dxa"/>
            <w:vAlign w:val="center"/>
          </w:tcPr>
          <w:p w:rsidR="00B6680E" w:rsidRPr="00C2398A" w:rsidRDefault="00B6680E" w:rsidP="00B6680E">
            <w:pPr>
              <w:rPr>
                <w:rFonts w:ascii="Arial" w:hAnsi="Arial" w:cs="Arial"/>
              </w:rPr>
            </w:pPr>
            <w:r w:rsidRPr="00C2398A">
              <w:rPr>
                <w:rFonts w:ascii="Arial" w:hAnsi="Arial" w:cs="Arial"/>
              </w:rPr>
              <w:t>Emetteur</w:t>
            </w:r>
          </w:p>
        </w:tc>
        <w:tc>
          <w:tcPr>
            <w:tcW w:w="5653" w:type="dxa"/>
            <w:vAlign w:val="center"/>
          </w:tcPr>
          <w:p w:rsidR="00B6680E" w:rsidRPr="00C2398A" w:rsidRDefault="0080472A" w:rsidP="00B6680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Olivier Véhier</w:t>
            </w:r>
          </w:p>
        </w:tc>
      </w:tr>
      <w:tr w:rsidR="00B6680E" w:rsidRPr="00D5528C" w:rsidTr="00E31A79">
        <w:trPr>
          <w:trHeight w:val="487"/>
        </w:trPr>
        <w:tc>
          <w:tcPr>
            <w:tcW w:w="3635" w:type="dxa"/>
            <w:vAlign w:val="center"/>
          </w:tcPr>
          <w:p w:rsidR="00B6680E" w:rsidRPr="00C2398A" w:rsidRDefault="00B6680E" w:rsidP="00B6680E">
            <w:pPr>
              <w:rPr>
                <w:rFonts w:ascii="Arial" w:hAnsi="Arial" w:cs="Arial"/>
              </w:rPr>
            </w:pPr>
            <w:r w:rsidRPr="00C2398A">
              <w:rPr>
                <w:rFonts w:ascii="Arial" w:hAnsi="Arial" w:cs="Arial"/>
              </w:rPr>
              <w:t>Référence</w:t>
            </w:r>
          </w:p>
        </w:tc>
        <w:tc>
          <w:tcPr>
            <w:tcW w:w="5653" w:type="dxa"/>
            <w:vAlign w:val="center"/>
          </w:tcPr>
          <w:p w:rsidR="00B6680E" w:rsidRPr="0016394D" w:rsidRDefault="00B6680E" w:rsidP="009E1F2D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B6680E" w:rsidRPr="00C2398A" w:rsidTr="00E31A79">
        <w:trPr>
          <w:trHeight w:val="487"/>
        </w:trPr>
        <w:tc>
          <w:tcPr>
            <w:tcW w:w="3635" w:type="dxa"/>
            <w:vAlign w:val="center"/>
          </w:tcPr>
          <w:p w:rsidR="00B6680E" w:rsidRPr="00C2398A" w:rsidRDefault="00B6680E" w:rsidP="00B6680E">
            <w:pPr>
              <w:rPr>
                <w:rFonts w:ascii="Arial" w:hAnsi="Arial" w:cs="Arial"/>
              </w:rPr>
            </w:pPr>
            <w:r w:rsidRPr="00C2398A">
              <w:rPr>
                <w:rFonts w:ascii="Arial" w:hAnsi="Arial" w:cs="Arial"/>
              </w:rPr>
              <w:t>Date de création</w:t>
            </w:r>
          </w:p>
        </w:tc>
        <w:tc>
          <w:tcPr>
            <w:tcW w:w="5653" w:type="dxa"/>
            <w:vAlign w:val="center"/>
          </w:tcPr>
          <w:p w:rsidR="00B6680E" w:rsidRPr="00C2398A" w:rsidRDefault="0080472A" w:rsidP="0080472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28/09/15</w:t>
            </w:r>
          </w:p>
        </w:tc>
      </w:tr>
      <w:tr w:rsidR="00E31A79" w:rsidRPr="00C2398A" w:rsidTr="00E31A79">
        <w:trPr>
          <w:trHeight w:val="487"/>
        </w:trPr>
        <w:tc>
          <w:tcPr>
            <w:tcW w:w="3635" w:type="dxa"/>
            <w:vAlign w:val="center"/>
          </w:tcPr>
          <w:p w:rsidR="00E31A79" w:rsidRPr="00C2398A" w:rsidRDefault="00E31A79" w:rsidP="00B668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de validation</w:t>
            </w:r>
          </w:p>
        </w:tc>
        <w:tc>
          <w:tcPr>
            <w:tcW w:w="5653" w:type="dxa"/>
            <w:vAlign w:val="center"/>
          </w:tcPr>
          <w:p w:rsidR="00E31A79" w:rsidRPr="00C2398A" w:rsidRDefault="0080472A" w:rsidP="00743100">
            <w:pPr>
              <w:jc w:val="center"/>
              <w:rPr>
                <w:rFonts w:ascii="Arial" w:hAnsi="Arial" w:cs="Arial"/>
                <w:snapToGrid w:val="0"/>
              </w:rPr>
            </w:pPr>
            <w:r>
              <w:rPr>
                <w:rFonts w:ascii="Arial" w:hAnsi="Arial" w:cs="Arial"/>
                <w:snapToGrid w:val="0"/>
              </w:rPr>
              <w:t>28/09/15</w:t>
            </w:r>
          </w:p>
        </w:tc>
      </w:tr>
    </w:tbl>
    <w:p w:rsidR="00B6680E" w:rsidRDefault="00B6680E" w:rsidP="00767C5D">
      <w:pPr>
        <w:pStyle w:val="Bullet1"/>
        <w:numPr>
          <w:ilvl w:val="0"/>
          <w:numId w:val="0"/>
        </w:numPr>
        <w:jc w:val="both"/>
        <w:rPr>
          <w:rFonts w:cs="Arial"/>
          <w:szCs w:val="20"/>
          <w:lang w:val="fr-FR"/>
        </w:rPr>
      </w:pPr>
    </w:p>
    <w:tbl>
      <w:tblPr>
        <w:tblpPr w:leftFromText="141" w:rightFromText="141" w:vertAnchor="text" w:horzAnchor="margin" w:tblpY="-328"/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35"/>
        <w:gridCol w:w="5653"/>
      </w:tblGrid>
      <w:tr w:rsidR="00E31A79" w:rsidRPr="00C2398A" w:rsidTr="00E31A79">
        <w:trPr>
          <w:trHeight w:val="487"/>
        </w:trPr>
        <w:tc>
          <w:tcPr>
            <w:tcW w:w="3635" w:type="dxa"/>
            <w:shd w:val="clear" w:color="auto" w:fill="BFBFBF" w:themeFill="background1" w:themeFillShade="BF"/>
            <w:vAlign w:val="center"/>
          </w:tcPr>
          <w:p w:rsidR="00E31A79" w:rsidRPr="00E31A79" w:rsidRDefault="00E31A79" w:rsidP="00697D76">
            <w:pPr>
              <w:rPr>
                <w:rFonts w:ascii="Arial" w:hAnsi="Arial" w:cs="Arial"/>
                <w:b/>
              </w:rPr>
            </w:pPr>
            <w:r w:rsidRPr="00E31A79">
              <w:rPr>
                <w:rFonts w:ascii="Arial" w:hAnsi="Arial" w:cs="Arial"/>
                <w:b/>
              </w:rPr>
              <w:t>Responsable technique</w:t>
            </w:r>
          </w:p>
        </w:tc>
        <w:tc>
          <w:tcPr>
            <w:tcW w:w="5653" w:type="dxa"/>
            <w:vAlign w:val="center"/>
          </w:tcPr>
          <w:p w:rsidR="00E31A79" w:rsidRPr="00C2398A" w:rsidRDefault="009529D1" w:rsidP="00697D7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Olivier Véhier</w:t>
            </w:r>
          </w:p>
        </w:tc>
      </w:tr>
    </w:tbl>
    <w:p w:rsidR="002B623C" w:rsidRPr="00BC76EB" w:rsidRDefault="002B623C" w:rsidP="002B623C">
      <w:pPr>
        <w:tabs>
          <w:tab w:val="left" w:pos="2001"/>
        </w:tabs>
        <w:rPr>
          <w:rStyle w:val="Corps"/>
        </w:rPr>
      </w:pPr>
    </w:p>
    <w:tbl>
      <w:tblPr>
        <w:tblW w:w="92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5"/>
        <w:gridCol w:w="1822"/>
        <w:gridCol w:w="5964"/>
      </w:tblGrid>
      <w:tr w:rsidR="00044E1F" w:rsidRPr="00C2398A" w:rsidTr="0084161B">
        <w:trPr>
          <w:cantSplit/>
          <w:trHeight w:val="324"/>
          <w:jc w:val="center"/>
        </w:trPr>
        <w:tc>
          <w:tcPr>
            <w:tcW w:w="9211" w:type="dxa"/>
            <w:gridSpan w:val="3"/>
            <w:shd w:val="pct25" w:color="auto" w:fill="auto"/>
          </w:tcPr>
          <w:p w:rsidR="00044E1F" w:rsidRPr="00C2398A" w:rsidRDefault="00044E1F" w:rsidP="0084161B">
            <w:pPr>
              <w:rPr>
                <w:rFonts w:ascii="Arial" w:hAnsi="Arial" w:cs="Arial"/>
              </w:rPr>
            </w:pPr>
            <w:r w:rsidRPr="00C2398A">
              <w:rPr>
                <w:rFonts w:ascii="Arial" w:hAnsi="Arial" w:cs="Arial"/>
                <w:b/>
              </w:rPr>
              <w:t>Suivi des versions</w:t>
            </w:r>
          </w:p>
        </w:tc>
      </w:tr>
      <w:tr w:rsidR="00044E1F" w:rsidRPr="00C2398A" w:rsidTr="0084161B">
        <w:trPr>
          <w:cantSplit/>
          <w:trHeight w:val="324"/>
          <w:jc w:val="center"/>
        </w:trPr>
        <w:tc>
          <w:tcPr>
            <w:tcW w:w="1425" w:type="dxa"/>
            <w:shd w:val="pct25" w:color="auto" w:fill="auto"/>
          </w:tcPr>
          <w:p w:rsidR="00044E1F" w:rsidRPr="00C2398A" w:rsidRDefault="00652C13" w:rsidP="0084161B">
            <w:pPr>
              <w:rPr>
                <w:rFonts w:ascii="Arial" w:hAnsi="Arial" w:cs="Arial"/>
                <w:b/>
              </w:rPr>
            </w:pPr>
            <w:r w:rsidRPr="00C2398A">
              <w:rPr>
                <w:rFonts w:ascii="Arial" w:hAnsi="Arial" w:cs="Arial"/>
                <w:b/>
              </w:rPr>
              <w:t>Version</w:t>
            </w:r>
          </w:p>
        </w:tc>
        <w:tc>
          <w:tcPr>
            <w:tcW w:w="1822" w:type="dxa"/>
            <w:shd w:val="pct25" w:color="auto" w:fill="auto"/>
          </w:tcPr>
          <w:p w:rsidR="00044E1F" w:rsidRPr="00C2398A" w:rsidRDefault="00044E1F" w:rsidP="0084161B">
            <w:pPr>
              <w:rPr>
                <w:rFonts w:ascii="Arial" w:hAnsi="Arial" w:cs="Arial"/>
                <w:b/>
              </w:rPr>
            </w:pPr>
            <w:r w:rsidRPr="00C2398A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5964" w:type="dxa"/>
            <w:shd w:val="pct25" w:color="auto" w:fill="auto"/>
          </w:tcPr>
          <w:p w:rsidR="00044E1F" w:rsidRPr="00C2398A" w:rsidRDefault="00044E1F" w:rsidP="0084161B">
            <w:pPr>
              <w:rPr>
                <w:rFonts w:ascii="Arial" w:hAnsi="Arial" w:cs="Arial"/>
                <w:b/>
              </w:rPr>
            </w:pPr>
            <w:r w:rsidRPr="00C2398A">
              <w:rPr>
                <w:rFonts w:ascii="Arial" w:hAnsi="Arial" w:cs="Arial"/>
                <w:b/>
              </w:rPr>
              <w:t>Description</w:t>
            </w:r>
          </w:p>
        </w:tc>
      </w:tr>
      <w:tr w:rsidR="00044E1F" w:rsidRPr="00C2398A" w:rsidTr="0084161B">
        <w:trPr>
          <w:cantSplit/>
          <w:trHeight w:val="324"/>
          <w:jc w:val="center"/>
        </w:trPr>
        <w:tc>
          <w:tcPr>
            <w:tcW w:w="1425" w:type="dxa"/>
            <w:vAlign w:val="center"/>
          </w:tcPr>
          <w:p w:rsidR="00044E1F" w:rsidRPr="00C2398A" w:rsidRDefault="0080472A" w:rsidP="008416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822" w:type="dxa"/>
            <w:vAlign w:val="center"/>
          </w:tcPr>
          <w:p w:rsidR="00044E1F" w:rsidRPr="00C2398A" w:rsidRDefault="0080472A" w:rsidP="008416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28/09/15</w:t>
            </w:r>
          </w:p>
        </w:tc>
        <w:tc>
          <w:tcPr>
            <w:tcW w:w="5964" w:type="dxa"/>
            <w:vAlign w:val="center"/>
          </w:tcPr>
          <w:p w:rsidR="00044E1F" w:rsidRPr="00C2398A" w:rsidRDefault="0080472A" w:rsidP="0084161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Création du document</w:t>
            </w:r>
          </w:p>
        </w:tc>
      </w:tr>
      <w:tr w:rsidR="008B2A78" w:rsidRPr="00C2398A" w:rsidTr="0084161B">
        <w:trPr>
          <w:cantSplit/>
          <w:trHeight w:val="324"/>
          <w:jc w:val="center"/>
        </w:trPr>
        <w:tc>
          <w:tcPr>
            <w:tcW w:w="1425" w:type="dxa"/>
            <w:vAlign w:val="center"/>
          </w:tcPr>
          <w:p w:rsidR="008B2A78" w:rsidRPr="008B2A78" w:rsidRDefault="008B2A78" w:rsidP="0084161B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1822" w:type="dxa"/>
            <w:vAlign w:val="center"/>
          </w:tcPr>
          <w:p w:rsidR="008B2A78" w:rsidRPr="008B2A78" w:rsidRDefault="008B2A78" w:rsidP="0084161B">
            <w:pPr>
              <w:rPr>
                <w:rFonts w:ascii="Arial" w:hAnsi="Arial" w:cs="Arial"/>
                <w:snapToGrid w:val="0"/>
                <w:highlight w:val="yellow"/>
              </w:rPr>
            </w:pPr>
          </w:p>
        </w:tc>
        <w:tc>
          <w:tcPr>
            <w:tcW w:w="5964" w:type="dxa"/>
            <w:vAlign w:val="center"/>
          </w:tcPr>
          <w:p w:rsidR="008B2A78" w:rsidRPr="00C2398A" w:rsidRDefault="008B2A78" w:rsidP="0084161B">
            <w:pPr>
              <w:rPr>
                <w:rFonts w:ascii="Arial" w:hAnsi="Arial" w:cs="Arial"/>
              </w:rPr>
            </w:pPr>
          </w:p>
        </w:tc>
      </w:tr>
    </w:tbl>
    <w:p w:rsidR="00C93A81" w:rsidRDefault="00C93A81" w:rsidP="00C93A81">
      <w:bookmarkStart w:id="0" w:name="_Toc347244879"/>
      <w:bookmarkStart w:id="1" w:name="_Toc347250914"/>
      <w:bookmarkStart w:id="2" w:name="_Toc347251685"/>
      <w:bookmarkStart w:id="3" w:name="_Toc347255053"/>
    </w:p>
    <w:p w:rsidR="00C93A81" w:rsidRDefault="00C93A81" w:rsidP="00C93A81"/>
    <w:p w:rsidR="002A3901" w:rsidRDefault="00C93A81" w:rsidP="00C93A81">
      <w:pPr>
        <w:sectPr w:rsidR="002A3901" w:rsidSect="002A390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>
        <w:br w:type="page"/>
      </w:r>
    </w:p>
    <w:p w:rsidR="00C93A81" w:rsidRDefault="00C93A81" w:rsidP="00C93A81">
      <w:pPr>
        <w:rPr>
          <w:rFonts w:eastAsia="Times New Roman" w:cs="Times New Roman"/>
          <w:b/>
          <w:bCs/>
          <w:color w:val="005172"/>
          <w:szCs w:val="28"/>
        </w:rPr>
      </w:pPr>
    </w:p>
    <w:p w:rsidR="00045FC0" w:rsidRDefault="000E7BC3" w:rsidP="00D9735F">
      <w:pPr>
        <w:pStyle w:val="Heading"/>
        <w:outlineLvl w:val="9"/>
        <w:rPr>
          <w:noProof/>
        </w:rPr>
      </w:pPr>
      <w:bookmarkStart w:id="4" w:name="_Toc408206707"/>
      <w:bookmarkStart w:id="5" w:name="_Toc410201824"/>
      <w:bookmarkStart w:id="6" w:name="_Toc411787101"/>
      <w:r w:rsidRPr="00F12E6E">
        <w:rPr>
          <w:rFonts w:cs="Arial"/>
          <w:sz w:val="40"/>
          <w:lang w:val="fr-FR"/>
        </w:rPr>
        <w:t>Sommaire</w:t>
      </w:r>
      <w:bookmarkEnd w:id="0"/>
      <w:bookmarkEnd w:id="1"/>
      <w:bookmarkEnd w:id="2"/>
      <w:bookmarkEnd w:id="3"/>
      <w:bookmarkEnd w:id="4"/>
      <w:bookmarkEnd w:id="5"/>
      <w:bookmarkEnd w:id="6"/>
      <w:r w:rsidR="00D9735F">
        <w:rPr>
          <w:rFonts w:cs="Arial"/>
          <w:sz w:val="20"/>
          <w:lang w:val="fr-FR"/>
        </w:rPr>
        <w:fldChar w:fldCharType="begin"/>
      </w:r>
      <w:r w:rsidR="00D9735F">
        <w:rPr>
          <w:rFonts w:cs="Arial"/>
          <w:sz w:val="20"/>
          <w:lang w:val="fr-FR"/>
        </w:rPr>
        <w:instrText xml:space="preserve"> TOC \o "1-3" \h \z \u </w:instrText>
      </w:r>
      <w:r w:rsidR="00D9735F">
        <w:rPr>
          <w:rFonts w:cs="Arial"/>
          <w:sz w:val="20"/>
          <w:lang w:val="fr-FR"/>
        </w:rPr>
        <w:fldChar w:fldCharType="separate"/>
      </w:r>
    </w:p>
    <w:p w:rsidR="00045FC0" w:rsidRDefault="00045FC0">
      <w:pPr>
        <w:pStyle w:val="TM1"/>
        <w:tabs>
          <w:tab w:val="left" w:pos="400"/>
          <w:tab w:val="right" w:leader="dot" w:pos="10054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zh-CN"/>
        </w:rPr>
      </w:pPr>
      <w:hyperlink w:anchor="_Toc432515283" w:history="1">
        <w:r w:rsidRPr="00907CE6">
          <w:rPr>
            <w:rStyle w:val="Lienhypertexte"/>
            <w:noProof/>
          </w:rPr>
          <w:t>1.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Lexique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1"/>
        <w:tabs>
          <w:tab w:val="left" w:pos="400"/>
          <w:tab w:val="right" w:leader="dot" w:pos="10054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zh-CN"/>
        </w:rPr>
      </w:pPr>
      <w:hyperlink w:anchor="_Toc432515284" w:history="1">
        <w:r w:rsidRPr="00907CE6">
          <w:rPr>
            <w:rStyle w:val="Lienhypertexte"/>
            <w:noProof/>
          </w:rPr>
          <w:t>2.</w:t>
        </w:r>
        <w:r>
          <w:rPr>
            <w:rFonts w:eastAsiaTheme="minorEastAsia"/>
            <w:b w:val="0"/>
            <w:bCs w:val="0"/>
            <w: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Spécification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8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85" w:history="1">
        <w:r w:rsidRPr="00907CE6">
          <w:rPr>
            <w:rStyle w:val="Lienhypertexte"/>
            <w:noProof/>
          </w:rPr>
          <w:t>2.1.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Besoin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8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86" w:history="1">
        <w:r w:rsidRPr="00907CE6">
          <w:rPr>
            <w:rStyle w:val="Lienhypertexte"/>
            <w:noProof/>
          </w:rPr>
          <w:t>2.2.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Objets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8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87" w:history="1">
        <w:r w:rsidRPr="00907CE6">
          <w:rPr>
            <w:rStyle w:val="Lienhypertexte"/>
            <w:noProof/>
          </w:rPr>
          <w:t>2.3.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Cas d'utilisation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8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88" w:history="1">
        <w:r w:rsidRPr="00907CE6">
          <w:rPr>
            <w:rStyle w:val="Lienhypertexte"/>
            <w:noProof/>
          </w:rPr>
          <w:t>2.4.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Description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89" w:history="1">
        <w:r w:rsidRPr="00907CE6">
          <w:rPr>
            <w:rStyle w:val="Lienhypertexte"/>
            <w:noProof/>
          </w:rPr>
          <w:t>2.4.1.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Récupération instance propre au fichier - GET_INSTANCE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0" w:history="1">
        <w:r w:rsidRPr="00907CE6">
          <w:rPr>
            <w:rStyle w:val="Lienhypertexte"/>
            <w:noProof/>
          </w:rPr>
          <w:t>2.4.2.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Constructeur - CONSTRUCTOR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1" w:history="1">
        <w:r w:rsidRPr="00907CE6">
          <w:rPr>
            <w:rStyle w:val="Lienhypertexte"/>
            <w:noProof/>
          </w:rPr>
          <w:t>2.4.3.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Ouverture du flux - FILE_OPEN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2" w:history="1">
        <w:r w:rsidRPr="00907CE6">
          <w:rPr>
            <w:rStyle w:val="Lienhypertexte"/>
            <w:noProof/>
          </w:rPr>
          <w:t>2.4.4.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Fermeture du flux - FILE_CLOSE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3" w:history="1">
        <w:r w:rsidRPr="00907CE6">
          <w:rPr>
            <w:rStyle w:val="Lienhypertexte"/>
            <w:noProof/>
          </w:rPr>
          <w:t>2.4.5.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Détermination Flux ouvert sur le fichier ? - IS_OPEN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4" w:history="1">
        <w:r w:rsidRPr="00907CE6">
          <w:rPr>
            <w:rStyle w:val="Lienhypertexte"/>
            <w:noProof/>
          </w:rPr>
          <w:t>2.4.6.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Lecture du contenu du fichier - FILE_READ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5" w:history="1">
        <w:r w:rsidRPr="00907CE6">
          <w:rPr>
            <w:rStyle w:val="Lienhypertexte"/>
            <w:noProof/>
          </w:rPr>
          <w:t>2.4.7.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Écriture contenu dans le fichier - FILE_WRITE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6" w:history="1">
        <w:r w:rsidRPr="00907CE6">
          <w:rPr>
            <w:rStyle w:val="Lienhypertexte"/>
            <w:noProof/>
          </w:rPr>
          <w:t>2.4.8.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Suppression du fichier - FILE_DELETE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7" w:history="1">
        <w:r w:rsidRPr="00907CE6">
          <w:rPr>
            <w:rStyle w:val="Lienhypertexte"/>
            <w:noProof/>
          </w:rPr>
          <w:t>2.4.9.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[Usage Interne] Copie du fichier - FILE_ARCHIVEFILE_S2S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8" w:history="1">
        <w:r w:rsidRPr="00907CE6">
          <w:rPr>
            <w:rStyle w:val="Lienhypertexte"/>
            <w:noProof/>
          </w:rPr>
          <w:t>2.4.10.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Déplacement du fichier - FILE_MOVE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299" w:history="1">
        <w:r w:rsidRPr="00907CE6">
          <w:rPr>
            <w:rStyle w:val="Lienhypertexte"/>
            <w:noProof/>
          </w:rPr>
          <w:t>2.4.11.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Renommer le fichier - FILE_RENAME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300" w:history="1">
        <w:r w:rsidRPr="00907CE6">
          <w:rPr>
            <w:rStyle w:val="Lienhypertexte"/>
            <w:noProof/>
          </w:rPr>
          <w:t>2.4.12.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Copier le fichier - FILE_COPY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8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301" w:history="1">
        <w:r w:rsidRPr="00907CE6">
          <w:rPr>
            <w:rStyle w:val="Lienhypertexte"/>
            <w:noProof/>
          </w:rPr>
          <w:t>2.5.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Perfectibilité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302" w:history="1">
        <w:r w:rsidRPr="00907CE6">
          <w:rPr>
            <w:rStyle w:val="Lienhypertexte"/>
            <w:noProof/>
          </w:rPr>
          <w:t>2.5.1.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Problème connu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303" w:history="1">
        <w:r w:rsidRPr="00907CE6">
          <w:rPr>
            <w:rStyle w:val="Lienhypertexte"/>
            <w:noProof/>
          </w:rPr>
          <w:t>2.5.2.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Axe d'amélioration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:rsidR="00045FC0" w:rsidRDefault="00045FC0">
      <w:pPr>
        <w:pStyle w:val="TM2"/>
        <w:tabs>
          <w:tab w:val="left" w:pos="1000"/>
          <w:tab w:val="right" w:leader="dot" w:pos="10054"/>
        </w:tabs>
        <w:rPr>
          <w:rFonts w:eastAsiaTheme="minorEastAsia"/>
          <w:smallCaps w:val="0"/>
          <w:noProof/>
          <w:sz w:val="22"/>
          <w:szCs w:val="22"/>
          <w:lang w:eastAsia="zh-CN"/>
        </w:rPr>
      </w:pPr>
      <w:hyperlink w:anchor="_Toc432515304" w:history="1">
        <w:r w:rsidRPr="00907CE6">
          <w:rPr>
            <w:rStyle w:val="Lienhypertexte"/>
            <w:noProof/>
          </w:rPr>
          <w:t>2.5.3.</w:t>
        </w:r>
        <w:r>
          <w:rPr>
            <w:rFonts w:eastAsiaTheme="minorEastAsia"/>
            <w:smallCaps w:val="0"/>
            <w:noProof/>
            <w:sz w:val="22"/>
            <w:szCs w:val="22"/>
            <w:lang w:eastAsia="zh-CN"/>
          </w:rPr>
          <w:tab/>
        </w:r>
        <w:r w:rsidRPr="00907CE6">
          <w:rPr>
            <w:rStyle w:val="Lienhypertexte"/>
            <w:noProof/>
          </w:rPr>
          <w:t>Reste à faire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_Toc432515304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E7BC3" w:rsidRPr="00BC76EB" w:rsidRDefault="00D9735F" w:rsidP="00B30919">
      <w:pPr>
        <w:rPr>
          <w:sz w:val="24"/>
          <w:szCs w:val="24"/>
        </w:rPr>
      </w:pPr>
      <w:r>
        <w:fldChar w:fldCharType="end"/>
      </w:r>
    </w:p>
    <w:p w:rsidR="00FC156B" w:rsidRPr="00241ED7" w:rsidRDefault="00FC156B" w:rsidP="00241ED7">
      <w:pPr>
        <w:pStyle w:val="Bullet1"/>
        <w:numPr>
          <w:ilvl w:val="0"/>
          <w:numId w:val="0"/>
        </w:numPr>
        <w:jc w:val="both"/>
        <w:rPr>
          <w:lang w:val="fr-FR"/>
        </w:rPr>
      </w:pPr>
    </w:p>
    <w:p w:rsidR="00D751C8" w:rsidRDefault="00D751C8" w:rsidP="00F80DEA">
      <w:pPr>
        <w:pStyle w:val="LongchampTitre1"/>
      </w:pPr>
      <w:bookmarkStart w:id="7" w:name="_Toc432515283"/>
      <w:r>
        <w:lastRenderedPageBreak/>
        <w:t>Lexique</w:t>
      </w:r>
      <w:bookmarkEnd w:id="7"/>
    </w:p>
    <w:p w:rsidR="008A6A7B" w:rsidRDefault="008A6A7B" w:rsidP="00987DD6"/>
    <w:p w:rsidR="00987DD6" w:rsidRDefault="00987DD6" w:rsidP="00987DD6"/>
    <w:p w:rsidR="00860BC0" w:rsidRPr="00CC0CF5" w:rsidRDefault="009E42FF" w:rsidP="00F80DEA">
      <w:pPr>
        <w:pStyle w:val="LongchampTitre1"/>
      </w:pPr>
      <w:bookmarkStart w:id="8" w:name="_Toc432515284"/>
      <w:r>
        <w:lastRenderedPageBreak/>
        <w:t>Spécification technique</w:t>
      </w:r>
      <w:bookmarkEnd w:id="8"/>
    </w:p>
    <w:p w:rsidR="00946DB5" w:rsidRDefault="00990031" w:rsidP="00F80DEA">
      <w:pPr>
        <w:pStyle w:val="LongchampTitre11"/>
      </w:pPr>
      <w:bookmarkStart w:id="9" w:name="_Toc432515285"/>
      <w:r>
        <w:t>B</w:t>
      </w:r>
      <w:r w:rsidR="00946DB5">
        <w:t>esoin</w:t>
      </w:r>
      <w:bookmarkEnd w:id="9"/>
    </w:p>
    <w:p w:rsidR="00946DB5" w:rsidRDefault="00990031" w:rsidP="00DE5419">
      <w:pPr>
        <w:pStyle w:val="LongchampTexte"/>
      </w:pPr>
      <w:r>
        <w:t xml:space="preserve">Fournir au développeur un </w:t>
      </w:r>
      <w:r w:rsidR="003A344D">
        <w:t>cadriciel</w:t>
      </w:r>
      <w:r>
        <w:t xml:space="preserve"> pour</w:t>
      </w:r>
      <w:r w:rsidR="00E60F3A">
        <w:t xml:space="preserve"> gérer les différentes opérations </w:t>
      </w:r>
      <w:r w:rsidR="00CC610F">
        <w:t xml:space="preserve">pouvant être effectué </w:t>
      </w:r>
      <w:r w:rsidR="00E60F3A">
        <w:t>sur un fichier</w:t>
      </w:r>
      <w:r w:rsidR="00CC610F">
        <w:t>.</w:t>
      </w:r>
    </w:p>
    <w:p w:rsidR="00946DB5" w:rsidRPr="00F80DEA" w:rsidRDefault="00946DB5" w:rsidP="00F80DEA">
      <w:pPr>
        <w:pStyle w:val="LongchampTitre11"/>
      </w:pPr>
      <w:bookmarkStart w:id="10" w:name="_Toc432515286"/>
      <w:r w:rsidRPr="00F80DEA">
        <w:t>Objets techniques</w:t>
      </w:r>
      <w:bookmarkEnd w:id="10"/>
    </w:p>
    <w:p w:rsidR="00946DB5" w:rsidRDefault="00946DB5" w:rsidP="00990031">
      <w:pPr>
        <w:pStyle w:val="LongchampTexte"/>
      </w:pPr>
      <w:r>
        <w:t>Objets spécifiques utilisés :</w:t>
      </w:r>
    </w:p>
    <w:tbl>
      <w:tblPr>
        <w:tblStyle w:val="Tramemoyenne1-Accent1"/>
        <w:tblW w:w="9426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1"/>
        <w:gridCol w:w="1831"/>
        <w:gridCol w:w="4884"/>
      </w:tblGrid>
      <w:tr w:rsidR="00946DB5" w:rsidRPr="009E42FF" w:rsidTr="009730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  <w:tcBorders>
              <w:right w:val="single" w:sz="4" w:space="0" w:color="auto"/>
            </w:tcBorders>
          </w:tcPr>
          <w:p w:rsidR="00946DB5" w:rsidRPr="009E42FF" w:rsidRDefault="00946DB5" w:rsidP="00973029">
            <w:pPr>
              <w:pStyle w:val="Bullet1"/>
              <w:numPr>
                <w:ilvl w:val="0"/>
                <w:numId w:val="0"/>
              </w:numPr>
              <w:jc w:val="both"/>
              <w:rPr>
                <w:sz w:val="16"/>
                <w:highlight w:val="yellow"/>
                <w:lang w:val="fr-WINDIES"/>
              </w:rPr>
            </w:pPr>
            <w:r>
              <w:rPr>
                <w:rFonts w:cs="Arial"/>
                <w:bCs w:val="0"/>
                <w:sz w:val="16"/>
                <w:lang w:val="fr-WINDIES"/>
              </w:rPr>
              <w:t>Nom de l’objet</w:t>
            </w:r>
          </w:p>
        </w:tc>
        <w:tc>
          <w:tcPr>
            <w:tcW w:w="1831" w:type="dxa"/>
            <w:tcBorders>
              <w:left w:val="single" w:sz="4" w:space="0" w:color="auto"/>
            </w:tcBorders>
          </w:tcPr>
          <w:p w:rsidR="00946DB5" w:rsidRPr="009E42FF" w:rsidRDefault="00946DB5" w:rsidP="00973029">
            <w:pPr>
              <w:pStyle w:val="Bullet1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 w:val="16"/>
                <w:lang w:val="fr-WINDIES"/>
              </w:rPr>
            </w:pPr>
            <w:r>
              <w:rPr>
                <w:rFonts w:cs="Arial"/>
                <w:bCs w:val="0"/>
                <w:sz w:val="16"/>
                <w:lang w:val="fr-WINDIES"/>
              </w:rPr>
              <w:t>Type de l’objet</w:t>
            </w:r>
          </w:p>
        </w:tc>
        <w:tc>
          <w:tcPr>
            <w:tcW w:w="4884" w:type="dxa"/>
            <w:tcBorders>
              <w:left w:val="single" w:sz="4" w:space="0" w:color="auto"/>
            </w:tcBorders>
          </w:tcPr>
          <w:p w:rsidR="00946DB5" w:rsidRPr="009E42FF" w:rsidRDefault="00946DB5" w:rsidP="00973029">
            <w:pPr>
              <w:pStyle w:val="Bullet1"/>
              <w:numPr>
                <w:ilvl w:val="0"/>
                <w:numId w:val="0"/>
              </w:num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Cs w:val="0"/>
                <w:sz w:val="16"/>
                <w:lang w:val="fr-WINDIES"/>
              </w:rPr>
            </w:pPr>
            <w:r w:rsidRPr="009E42FF">
              <w:rPr>
                <w:rFonts w:cs="Arial"/>
                <w:bCs w:val="0"/>
                <w:sz w:val="16"/>
                <w:lang w:val="fr-WINDIES"/>
              </w:rPr>
              <w:t>Commentaire</w:t>
            </w:r>
          </w:p>
        </w:tc>
      </w:tr>
      <w:tr w:rsidR="00946DB5" w:rsidRPr="009E42FF" w:rsidTr="00973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  <w:tcBorders>
              <w:top w:val="single" w:sz="8" w:space="0" w:color="7BA0CD" w:themeColor="accent1" w:themeTint="BF"/>
              <w:right w:val="single" w:sz="4" w:space="0" w:color="auto"/>
            </w:tcBorders>
            <w:vAlign w:val="center"/>
          </w:tcPr>
          <w:p w:rsidR="00946DB5" w:rsidRPr="009E42FF" w:rsidRDefault="00990031" w:rsidP="001502F7">
            <w:pPr>
              <w:pStyle w:val="NormalWeb"/>
              <w:spacing w:before="0" w:beforeAutospacing="0" w:after="0" w:afterAutospacing="0"/>
              <w:jc w:val="center"/>
              <w:textAlignment w:val="center"/>
              <w:rPr>
                <w:rFonts w:ascii="Arial" w:hAnsi="Arial" w:cs="Arial"/>
                <w:b w:val="0"/>
                <w:kern w:val="24"/>
                <w:sz w:val="16"/>
                <w:szCs w:val="20"/>
              </w:rPr>
            </w:pPr>
            <w:r>
              <w:rPr>
                <w:rFonts w:ascii="Arial" w:hAnsi="Arial" w:cs="Arial"/>
                <w:b w:val="0"/>
                <w:kern w:val="24"/>
                <w:sz w:val="16"/>
                <w:szCs w:val="20"/>
              </w:rPr>
              <w:t>ZCL_</w:t>
            </w:r>
            <w:r w:rsidR="001502F7">
              <w:rPr>
                <w:rFonts w:ascii="Arial" w:hAnsi="Arial" w:cs="Arial"/>
                <w:b w:val="0"/>
                <w:kern w:val="24"/>
                <w:sz w:val="16"/>
                <w:szCs w:val="20"/>
              </w:rPr>
              <w:t>FILE</w:t>
            </w:r>
          </w:p>
        </w:tc>
        <w:tc>
          <w:tcPr>
            <w:tcW w:w="1831" w:type="dxa"/>
            <w:tcBorders>
              <w:top w:val="single" w:sz="8" w:space="0" w:color="7BA0CD" w:themeColor="accent1" w:themeTint="BF"/>
              <w:left w:val="single" w:sz="4" w:space="0" w:color="auto"/>
            </w:tcBorders>
            <w:vAlign w:val="center"/>
          </w:tcPr>
          <w:p w:rsidR="00946DB5" w:rsidRPr="009E42FF" w:rsidRDefault="00990031" w:rsidP="0097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Classe</w:t>
            </w:r>
          </w:p>
        </w:tc>
        <w:tc>
          <w:tcPr>
            <w:tcW w:w="4884" w:type="dxa"/>
            <w:tcBorders>
              <w:top w:val="single" w:sz="8" w:space="0" w:color="7BA0CD" w:themeColor="accent1" w:themeTint="BF"/>
              <w:left w:val="single" w:sz="4" w:space="0" w:color="auto"/>
            </w:tcBorders>
            <w:vAlign w:val="center"/>
          </w:tcPr>
          <w:p w:rsidR="00946DB5" w:rsidRPr="009E42FF" w:rsidRDefault="001502F7" w:rsidP="009730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Gestion Fichier</w:t>
            </w:r>
          </w:p>
        </w:tc>
      </w:tr>
    </w:tbl>
    <w:p w:rsidR="00946DB5" w:rsidRDefault="00946DB5" w:rsidP="00946DB5"/>
    <w:p w:rsidR="00946DB5" w:rsidRDefault="00946DB5" w:rsidP="00946DB5">
      <w:pPr>
        <w:spacing w:after="200"/>
        <w:rPr>
          <w:rFonts w:ascii="Arial" w:eastAsia="Times New Roman" w:hAnsi="Arial" w:cs="Arial"/>
          <w:b/>
          <w:bCs/>
          <w:color w:val="005172"/>
          <w:sz w:val="28"/>
          <w:szCs w:val="26"/>
        </w:rPr>
      </w:pPr>
      <w:r>
        <w:rPr>
          <w:rFonts w:ascii="Arial" w:eastAsia="Times New Roman" w:hAnsi="Arial" w:cs="Arial"/>
          <w:b/>
          <w:bCs/>
          <w:color w:val="005172"/>
          <w:sz w:val="28"/>
          <w:szCs w:val="26"/>
        </w:rPr>
        <w:br w:type="page"/>
      </w:r>
    </w:p>
    <w:p w:rsidR="00F10CBA" w:rsidRDefault="00F10CBA" w:rsidP="00F10CBA"/>
    <w:p w:rsidR="006D437B" w:rsidRDefault="00597AD8" w:rsidP="006D437B">
      <w:pPr>
        <w:pStyle w:val="LongchampTitre11"/>
      </w:pPr>
      <w:bookmarkStart w:id="11" w:name="_Toc432515287"/>
      <w:r>
        <w:t>Cas d'u</w:t>
      </w:r>
      <w:r w:rsidR="006D437B">
        <w:t>tilisation</w:t>
      </w:r>
      <w:bookmarkEnd w:id="11"/>
    </w:p>
    <w:p w:rsidR="00BD1787" w:rsidRDefault="00CC610F" w:rsidP="00BD1787">
      <w:r>
        <w:t>Cette classe permet de fournir au développeur, la plupart des opérations courantes sur un ficher :</w:t>
      </w:r>
    </w:p>
    <w:p w:rsidR="00CC610F" w:rsidRDefault="00CC610F" w:rsidP="00EE1912">
      <w:pPr>
        <w:pStyle w:val="Paragraphedeliste"/>
        <w:numPr>
          <w:ilvl w:val="0"/>
          <w:numId w:val="14"/>
        </w:numPr>
      </w:pPr>
      <w:r>
        <w:t>Créer un fichier</w:t>
      </w:r>
    </w:p>
    <w:p w:rsidR="00681138" w:rsidRDefault="00681138" w:rsidP="00EE1912">
      <w:pPr>
        <w:pStyle w:val="Paragraphedeliste"/>
        <w:numPr>
          <w:ilvl w:val="0"/>
          <w:numId w:val="14"/>
        </w:numPr>
      </w:pPr>
      <w:r>
        <w:t>Déplacer un fichier</w:t>
      </w:r>
    </w:p>
    <w:p w:rsidR="00CC610F" w:rsidRDefault="00CC610F" w:rsidP="00EE1912">
      <w:pPr>
        <w:pStyle w:val="Paragraphedeliste"/>
        <w:numPr>
          <w:ilvl w:val="0"/>
          <w:numId w:val="14"/>
        </w:numPr>
      </w:pPr>
      <w:r>
        <w:t>Lecture d'un fichier</w:t>
      </w:r>
    </w:p>
    <w:p w:rsidR="00CC610F" w:rsidRDefault="009C6A7A" w:rsidP="00EE1912">
      <w:pPr>
        <w:pStyle w:val="Paragraphedeliste"/>
        <w:numPr>
          <w:ilvl w:val="0"/>
          <w:numId w:val="14"/>
        </w:numPr>
      </w:pPr>
      <w:r>
        <w:t>Aliment</w:t>
      </w:r>
      <w:r w:rsidR="003C7BAA">
        <w:t>er</w:t>
      </w:r>
      <w:r>
        <w:t xml:space="preserve"> </w:t>
      </w:r>
      <w:r w:rsidR="00CC610F">
        <w:t>un fichier</w:t>
      </w:r>
    </w:p>
    <w:p w:rsidR="00CC610F" w:rsidRDefault="00CC610F" w:rsidP="00EE1912">
      <w:pPr>
        <w:pStyle w:val="Paragraphedeliste"/>
        <w:numPr>
          <w:ilvl w:val="0"/>
          <w:numId w:val="14"/>
        </w:numPr>
      </w:pPr>
      <w:r>
        <w:t>Supprimer un fichier</w:t>
      </w:r>
    </w:p>
    <w:p w:rsidR="0086579B" w:rsidRDefault="00CC610F" w:rsidP="00EE1912">
      <w:pPr>
        <w:pStyle w:val="Paragraphedeliste"/>
        <w:numPr>
          <w:ilvl w:val="0"/>
          <w:numId w:val="14"/>
        </w:numPr>
      </w:pPr>
      <w:r>
        <w:t>Renommer un fichier</w:t>
      </w:r>
    </w:p>
    <w:p w:rsidR="00CC610F" w:rsidRDefault="00CC610F" w:rsidP="00B3117D"/>
    <w:p w:rsidR="00360EC9" w:rsidRDefault="00360EC9" w:rsidP="00B3117D"/>
    <w:p w:rsidR="00360EC9" w:rsidRDefault="00360EC9">
      <w:pPr>
        <w:spacing w:after="200"/>
      </w:pPr>
      <w:r>
        <w:br w:type="page"/>
      </w:r>
    </w:p>
    <w:p w:rsidR="00360EC9" w:rsidRDefault="00360EC9" w:rsidP="00B3117D"/>
    <w:p w:rsidR="008E204B" w:rsidRDefault="007D6985" w:rsidP="00B3117D">
      <w:pPr>
        <w:pStyle w:val="LongchampTitre11"/>
      </w:pPr>
      <w:bookmarkStart w:id="12" w:name="_Toc432515288"/>
      <w:r>
        <w:t>Description Technique</w:t>
      </w:r>
      <w:bookmarkEnd w:id="12"/>
    </w:p>
    <w:p w:rsidR="00D553B2" w:rsidRDefault="00D553B2" w:rsidP="00D553B2">
      <w:r>
        <w:t xml:space="preserve">Nous allons maintenant décrire les différentes méthodes constituant la classe. Une des contraintes liée à l'utilisation d'un fichier est le fait que des accès concurrent peuvent avoir lieu sur un même fichier. Par conséquent, la classe est gérée comme un "singleton" par fichier physique. </w:t>
      </w:r>
    </w:p>
    <w:p w:rsidR="00D553B2" w:rsidRDefault="00D553B2" w:rsidP="00D553B2">
      <w:r>
        <w:t>Ainsi, le développeur n'a pas accès au constructeur, il doit passer par la méthode "GET_INSTANCE" afin de récupérer l'instance correspondante au fichier souhaité.</w:t>
      </w:r>
    </w:p>
    <w:p w:rsidR="001A424E" w:rsidRDefault="001A424E" w:rsidP="008E204B">
      <w:pPr>
        <w:pStyle w:val="LongchampTitre111"/>
      </w:pPr>
      <w:bookmarkStart w:id="13" w:name="_Toc432515289"/>
      <w:r>
        <w:t>Récupération instance propre au fichier - GET_INSTANCE</w:t>
      </w:r>
      <w:bookmarkEnd w:id="13"/>
    </w:p>
    <w:p w:rsidR="001A424E" w:rsidRDefault="001A424E" w:rsidP="001A424E">
      <w:pPr>
        <w:ind w:left="360"/>
      </w:pPr>
      <w:r>
        <w:t xml:space="preserve">Cette méthode permet de récupérer l'instance </w:t>
      </w:r>
      <w:r w:rsidR="004C3552">
        <w:t>associée au fichier spécifié</w:t>
      </w:r>
    </w:p>
    <w:p w:rsidR="001A424E" w:rsidRDefault="004C3552" w:rsidP="00EE1912">
      <w:pPr>
        <w:pStyle w:val="Paragraphedeliste"/>
        <w:numPr>
          <w:ilvl w:val="0"/>
          <w:numId w:val="14"/>
        </w:numPr>
      </w:pPr>
      <w:r>
        <w:t>Récupération de l'instance correspondant au fichier via lecture de la table statique des instances.</w:t>
      </w:r>
    </w:p>
    <w:p w:rsidR="004C3552" w:rsidRDefault="004C3552" w:rsidP="004C3552">
      <w:pPr>
        <w:pStyle w:val="Paragraphedeliste"/>
        <w:numPr>
          <w:ilvl w:val="1"/>
          <w:numId w:val="14"/>
        </w:numPr>
      </w:pPr>
      <w:r>
        <w:t>Si aucune correspondance</w:t>
      </w:r>
    </w:p>
    <w:p w:rsidR="004C3552" w:rsidRDefault="004C3552" w:rsidP="004C3552">
      <w:pPr>
        <w:pStyle w:val="Paragraphedeliste"/>
        <w:numPr>
          <w:ilvl w:val="2"/>
          <w:numId w:val="14"/>
        </w:numPr>
      </w:pPr>
      <w:r>
        <w:t>Création d'une nouvelle instance associée au fichier</w:t>
      </w:r>
    </w:p>
    <w:p w:rsidR="004C3552" w:rsidRDefault="004C3552" w:rsidP="004C3552">
      <w:pPr>
        <w:pStyle w:val="Paragraphedeliste"/>
        <w:numPr>
          <w:ilvl w:val="2"/>
          <w:numId w:val="14"/>
        </w:numPr>
      </w:pPr>
      <w:r>
        <w:t>Ajout de l'instance dans la table statique</w:t>
      </w:r>
    </w:p>
    <w:p w:rsidR="004C3552" w:rsidRDefault="004C3552" w:rsidP="004C3552">
      <w:pPr>
        <w:pStyle w:val="Paragraphedeliste"/>
        <w:numPr>
          <w:ilvl w:val="1"/>
          <w:numId w:val="14"/>
        </w:numPr>
      </w:pPr>
      <w:r>
        <w:t>Sinon</w:t>
      </w:r>
    </w:p>
    <w:p w:rsidR="004C3552" w:rsidRDefault="004C3552" w:rsidP="004C3552">
      <w:pPr>
        <w:pStyle w:val="Paragraphedeliste"/>
        <w:numPr>
          <w:ilvl w:val="2"/>
          <w:numId w:val="14"/>
        </w:numPr>
      </w:pPr>
      <w:r>
        <w:t>Si le mode d'ouverture ou le mode d'accès ne correspond pas à celui de l'instance du fichier</w:t>
      </w:r>
    </w:p>
    <w:p w:rsidR="004C3552" w:rsidRDefault="004C3552" w:rsidP="004C3552">
      <w:pPr>
        <w:pStyle w:val="Paragraphedeliste"/>
        <w:numPr>
          <w:ilvl w:val="3"/>
          <w:numId w:val="14"/>
        </w:numPr>
      </w:pPr>
      <w:r>
        <w:t>Fermeture du flux</w:t>
      </w:r>
    </w:p>
    <w:p w:rsidR="004C3552" w:rsidRDefault="004C3552" w:rsidP="004C3552">
      <w:pPr>
        <w:pStyle w:val="Paragraphedeliste"/>
        <w:numPr>
          <w:ilvl w:val="3"/>
          <w:numId w:val="14"/>
        </w:numPr>
      </w:pPr>
      <w:r>
        <w:t>Recréation de l'instance avec les nouveaux modes d'accès</w:t>
      </w:r>
    </w:p>
    <w:p w:rsidR="004C3552" w:rsidRDefault="004C3552" w:rsidP="004C3552">
      <w:pPr>
        <w:pStyle w:val="Paragraphedeliste"/>
        <w:ind w:left="2880"/>
      </w:pPr>
    </w:p>
    <w:p w:rsidR="004C3552" w:rsidRDefault="004C3552" w:rsidP="004C3552">
      <w:pPr>
        <w:pStyle w:val="Paragraphedeliste"/>
        <w:numPr>
          <w:ilvl w:val="2"/>
          <w:numId w:val="14"/>
        </w:numPr>
      </w:pPr>
      <w:r>
        <w:t>Si le flux est fermé</w:t>
      </w:r>
    </w:p>
    <w:p w:rsidR="004C3552" w:rsidRDefault="004C3552" w:rsidP="004C3552">
      <w:pPr>
        <w:pStyle w:val="Paragraphedeliste"/>
        <w:numPr>
          <w:ilvl w:val="3"/>
          <w:numId w:val="14"/>
        </w:numPr>
      </w:pPr>
      <w:r>
        <w:t>Ouverture du flux avec les options spécifiées</w:t>
      </w:r>
    </w:p>
    <w:p w:rsidR="00681138" w:rsidRDefault="00D553B2" w:rsidP="00B3117D">
      <w:pPr>
        <w:pStyle w:val="LongchampTitre111"/>
      </w:pPr>
      <w:bookmarkStart w:id="14" w:name="_Toc432515290"/>
      <w:r>
        <w:t>Constructeur - CONSTRUCTOR</w:t>
      </w:r>
      <w:bookmarkEnd w:id="14"/>
    </w:p>
    <w:p w:rsidR="00D050A5" w:rsidRDefault="0010419F" w:rsidP="0010419F">
      <w:pPr>
        <w:pStyle w:val="Paragraphedeliste"/>
        <w:numPr>
          <w:ilvl w:val="0"/>
          <w:numId w:val="14"/>
        </w:numPr>
      </w:pPr>
      <w:r>
        <w:t>Initialisation attributs :</w:t>
      </w:r>
    </w:p>
    <w:p w:rsidR="0010419F" w:rsidRDefault="0010419F" w:rsidP="0010419F">
      <w:pPr>
        <w:pStyle w:val="Paragraphedeliste"/>
        <w:numPr>
          <w:ilvl w:val="1"/>
          <w:numId w:val="14"/>
        </w:numPr>
      </w:pPr>
      <w:r>
        <w:t>Chemin complet du fichier (répertoire + nom du fichier)</w:t>
      </w:r>
    </w:p>
    <w:p w:rsidR="0010419F" w:rsidRDefault="0010419F" w:rsidP="0010419F">
      <w:pPr>
        <w:pStyle w:val="Paragraphedeliste"/>
        <w:numPr>
          <w:ilvl w:val="1"/>
          <w:numId w:val="14"/>
        </w:numPr>
      </w:pPr>
      <w:r>
        <w:t>Répertoire du fichier</w:t>
      </w:r>
    </w:p>
    <w:p w:rsidR="0010419F" w:rsidRDefault="0010419F" w:rsidP="0010419F">
      <w:pPr>
        <w:pStyle w:val="Paragraphedeliste"/>
        <w:numPr>
          <w:ilvl w:val="1"/>
          <w:numId w:val="14"/>
        </w:numPr>
      </w:pPr>
      <w:r>
        <w:t>Nom du fichier</w:t>
      </w:r>
    </w:p>
    <w:p w:rsidR="0010419F" w:rsidRDefault="0010419F" w:rsidP="0010419F">
      <w:pPr>
        <w:pStyle w:val="Paragraphedeliste"/>
        <w:numPr>
          <w:ilvl w:val="1"/>
          <w:numId w:val="14"/>
        </w:numPr>
      </w:pPr>
      <w:r>
        <w:t>Mode d'accès</w:t>
      </w:r>
    </w:p>
    <w:p w:rsidR="0010419F" w:rsidRDefault="0010419F" w:rsidP="0010419F">
      <w:pPr>
        <w:pStyle w:val="Paragraphedeliste"/>
        <w:numPr>
          <w:ilvl w:val="1"/>
          <w:numId w:val="14"/>
        </w:numPr>
      </w:pPr>
      <w:r>
        <w:t>Mode d'ouverture</w:t>
      </w:r>
    </w:p>
    <w:p w:rsidR="0010419F" w:rsidRDefault="0010419F" w:rsidP="0010419F">
      <w:pPr>
        <w:pStyle w:val="Paragraphedeliste"/>
        <w:ind w:left="1440"/>
      </w:pPr>
    </w:p>
    <w:p w:rsidR="0010419F" w:rsidRDefault="0010419F" w:rsidP="0010419F">
      <w:pPr>
        <w:pStyle w:val="Paragraphedeliste"/>
        <w:numPr>
          <w:ilvl w:val="0"/>
          <w:numId w:val="14"/>
        </w:numPr>
      </w:pPr>
      <w:r>
        <w:t xml:space="preserve">Ouverture du flux </w:t>
      </w:r>
    </w:p>
    <w:p w:rsidR="0010419F" w:rsidRDefault="0010419F" w:rsidP="0010419F">
      <w:pPr>
        <w:pStyle w:val="Paragraphedeliste"/>
        <w:numPr>
          <w:ilvl w:val="0"/>
          <w:numId w:val="14"/>
        </w:numPr>
      </w:pPr>
      <w:r>
        <w:t>Récupération de l'entrée correspondante au fichier (pour le cas du changement de modes d'accès) dans la table statique des instances.</w:t>
      </w:r>
    </w:p>
    <w:p w:rsidR="0010419F" w:rsidRDefault="0010419F" w:rsidP="0010419F">
      <w:pPr>
        <w:pStyle w:val="Paragraphedeliste"/>
        <w:numPr>
          <w:ilvl w:val="0"/>
          <w:numId w:val="14"/>
        </w:numPr>
      </w:pPr>
      <w:r>
        <w:t>Si non trouvée</w:t>
      </w:r>
    </w:p>
    <w:p w:rsidR="0010419F" w:rsidRDefault="0010419F" w:rsidP="0010419F">
      <w:pPr>
        <w:pStyle w:val="Paragraphedeliste"/>
        <w:numPr>
          <w:ilvl w:val="1"/>
          <w:numId w:val="14"/>
        </w:numPr>
      </w:pPr>
      <w:r>
        <w:t xml:space="preserve">Ajout de l'instance dans la table </w:t>
      </w:r>
    </w:p>
    <w:p w:rsidR="0010419F" w:rsidRDefault="0010419F" w:rsidP="0010419F">
      <w:pPr>
        <w:pStyle w:val="Paragraphedeliste"/>
        <w:numPr>
          <w:ilvl w:val="0"/>
          <w:numId w:val="14"/>
        </w:numPr>
      </w:pPr>
      <w:r>
        <w:t>Sinon</w:t>
      </w:r>
    </w:p>
    <w:p w:rsidR="0010419F" w:rsidRDefault="0010419F" w:rsidP="0010419F">
      <w:pPr>
        <w:pStyle w:val="Paragraphedeliste"/>
        <w:numPr>
          <w:ilvl w:val="1"/>
          <w:numId w:val="14"/>
        </w:numPr>
      </w:pPr>
      <w:r>
        <w:t>Modification de l'instance</w:t>
      </w:r>
    </w:p>
    <w:p w:rsidR="0010419F" w:rsidRDefault="0010419F" w:rsidP="0010419F"/>
    <w:p w:rsidR="00CE4A84" w:rsidRDefault="00CE4A84" w:rsidP="00AD4CD7">
      <w:pPr>
        <w:ind w:left="1080"/>
      </w:pPr>
    </w:p>
    <w:p w:rsidR="00360EC9" w:rsidRDefault="00360EC9">
      <w:pPr>
        <w:spacing w:after="200"/>
      </w:pPr>
      <w:r>
        <w:br w:type="page"/>
      </w:r>
    </w:p>
    <w:p w:rsidR="00360EC9" w:rsidRDefault="00360EC9" w:rsidP="00360EC9">
      <w:pPr>
        <w:pStyle w:val="LongchampTitre111"/>
      </w:pPr>
      <w:bookmarkStart w:id="15" w:name="_Toc432515291"/>
      <w:r>
        <w:lastRenderedPageBreak/>
        <w:t>Ouverture du flux</w:t>
      </w:r>
      <w:r w:rsidR="00F277E5">
        <w:t xml:space="preserve"> - FILE_OPEN</w:t>
      </w:r>
      <w:bookmarkEnd w:id="15"/>
    </w:p>
    <w:p w:rsidR="00360EC9" w:rsidRDefault="00360EC9" w:rsidP="00360EC9">
      <w:pPr>
        <w:ind w:left="360"/>
      </w:pPr>
      <w:r>
        <w:t>Cette méthode permet d'ouvrir un flux sur le fichier</w:t>
      </w:r>
    </w:p>
    <w:p w:rsidR="00A0702C" w:rsidRDefault="00A0702C" w:rsidP="00A0702C">
      <w:pPr>
        <w:pStyle w:val="Paragraphedeliste"/>
        <w:numPr>
          <w:ilvl w:val="0"/>
          <w:numId w:val="14"/>
        </w:numPr>
      </w:pPr>
      <w:r>
        <w:t>Ouverture du flux suivant :</w:t>
      </w:r>
    </w:p>
    <w:p w:rsidR="00A0702C" w:rsidRDefault="00A0702C" w:rsidP="00A0702C">
      <w:pPr>
        <w:pStyle w:val="Paragraphedeliste"/>
        <w:numPr>
          <w:ilvl w:val="1"/>
          <w:numId w:val="14"/>
        </w:numPr>
      </w:pPr>
      <w:r>
        <w:t>le mode d'ouverture</w:t>
      </w:r>
    </w:p>
    <w:p w:rsidR="00A0702C" w:rsidRDefault="00A0702C" w:rsidP="00A0702C">
      <w:pPr>
        <w:pStyle w:val="Paragraphedeliste"/>
        <w:numPr>
          <w:ilvl w:val="2"/>
          <w:numId w:val="14"/>
        </w:numPr>
      </w:pPr>
      <w:r w:rsidRPr="00A0702C">
        <w:t>Binaire</w:t>
      </w:r>
      <w:r>
        <w:t xml:space="preserve"> - </w:t>
      </w:r>
      <w:r w:rsidRPr="00A0702C">
        <w:rPr>
          <w:b/>
        </w:rPr>
        <w:t>MC_OPEN_MODE_TEXT</w:t>
      </w:r>
    </w:p>
    <w:p w:rsidR="00360EC9" w:rsidRDefault="00A0702C" w:rsidP="00A0702C">
      <w:pPr>
        <w:pStyle w:val="Paragraphedeliste"/>
        <w:numPr>
          <w:ilvl w:val="2"/>
          <w:numId w:val="14"/>
        </w:numPr>
      </w:pPr>
      <w:r w:rsidRPr="00A0702C">
        <w:t>Texte</w:t>
      </w:r>
      <w:r>
        <w:t xml:space="preserve"> - </w:t>
      </w:r>
      <w:r w:rsidRPr="00A0702C">
        <w:rPr>
          <w:b/>
        </w:rPr>
        <w:t>MC_OPEN_MODE_BINARY</w:t>
      </w:r>
      <w:r>
        <w:t xml:space="preserve"> </w:t>
      </w:r>
    </w:p>
    <w:p w:rsidR="00A0702C" w:rsidRDefault="00A0702C" w:rsidP="00A0702C">
      <w:pPr>
        <w:pStyle w:val="Paragraphedeliste"/>
        <w:numPr>
          <w:ilvl w:val="1"/>
          <w:numId w:val="14"/>
        </w:numPr>
      </w:pPr>
      <w:r>
        <w:t>le mode d'accès</w:t>
      </w:r>
    </w:p>
    <w:p w:rsidR="00A0702C" w:rsidRDefault="00A0702C" w:rsidP="00A0702C">
      <w:pPr>
        <w:pStyle w:val="Paragraphedeliste"/>
        <w:numPr>
          <w:ilvl w:val="2"/>
          <w:numId w:val="14"/>
        </w:numPr>
      </w:pPr>
      <w:r>
        <w:t xml:space="preserve">Lecture - </w:t>
      </w:r>
      <w:r>
        <w:rPr>
          <w:b/>
        </w:rPr>
        <w:t>MC_ACCESS_MODE_INPUT</w:t>
      </w:r>
    </w:p>
    <w:p w:rsidR="00A0702C" w:rsidRDefault="00A0702C" w:rsidP="00A0702C">
      <w:pPr>
        <w:pStyle w:val="Paragraphedeliste"/>
        <w:numPr>
          <w:ilvl w:val="2"/>
          <w:numId w:val="14"/>
        </w:numPr>
      </w:pPr>
      <w:r>
        <w:t xml:space="preserve">Écriture - </w:t>
      </w:r>
      <w:r>
        <w:rPr>
          <w:b/>
        </w:rPr>
        <w:t>MC_ACCESS_MODE_OUTPUT</w:t>
      </w:r>
    </w:p>
    <w:p w:rsidR="00A0702C" w:rsidRDefault="00A0702C" w:rsidP="00A0702C">
      <w:pPr>
        <w:pStyle w:val="Paragraphedeliste"/>
        <w:numPr>
          <w:ilvl w:val="2"/>
          <w:numId w:val="14"/>
        </w:numPr>
      </w:pPr>
      <w:r>
        <w:t xml:space="preserve">Mise à jour (position en début) - </w:t>
      </w:r>
      <w:r>
        <w:rPr>
          <w:b/>
        </w:rPr>
        <w:t>MC_ACCESS_MODE_UPDATE</w:t>
      </w:r>
    </w:p>
    <w:p w:rsidR="00A0702C" w:rsidRPr="00B143C0" w:rsidRDefault="00A0702C" w:rsidP="00A0702C">
      <w:pPr>
        <w:pStyle w:val="Paragraphedeliste"/>
        <w:numPr>
          <w:ilvl w:val="2"/>
          <w:numId w:val="14"/>
        </w:numPr>
      </w:pPr>
      <w:r>
        <w:t xml:space="preserve">Mise à jour (position en fin) - </w:t>
      </w:r>
      <w:r>
        <w:rPr>
          <w:b/>
        </w:rPr>
        <w:t>MC_ACCESS_MODE_APPENDING</w:t>
      </w:r>
    </w:p>
    <w:p w:rsidR="00B143C0" w:rsidRPr="00D328B8" w:rsidRDefault="00B143C0" w:rsidP="00B143C0">
      <w:pPr>
        <w:pStyle w:val="Paragraphedeliste"/>
        <w:ind w:left="2160"/>
      </w:pPr>
    </w:p>
    <w:p w:rsidR="00D328B8" w:rsidRDefault="00D328B8" w:rsidP="00D328B8">
      <w:pPr>
        <w:pStyle w:val="Paragraphedeliste"/>
        <w:numPr>
          <w:ilvl w:val="0"/>
          <w:numId w:val="14"/>
        </w:numPr>
      </w:pPr>
      <w:r>
        <w:t>Si le flux n'a pas été ouvert</w:t>
      </w:r>
      <w:r w:rsidR="00F277E5">
        <w:t xml:space="preserve"> ou si une erreur survient</w:t>
      </w:r>
    </w:p>
    <w:p w:rsidR="00D328B8" w:rsidRDefault="00D328B8" w:rsidP="00D328B8">
      <w:pPr>
        <w:pStyle w:val="Paragraphedeliste"/>
        <w:numPr>
          <w:ilvl w:val="1"/>
          <w:numId w:val="14"/>
        </w:numPr>
      </w:pPr>
      <w:r>
        <w:t>Lève une exception</w:t>
      </w:r>
    </w:p>
    <w:p w:rsidR="00A0702C" w:rsidRDefault="00A0702C" w:rsidP="00A0702C">
      <w:pPr>
        <w:pStyle w:val="Paragraphedeliste"/>
        <w:ind w:left="2160"/>
      </w:pPr>
    </w:p>
    <w:p w:rsidR="00360EC9" w:rsidRDefault="00360EC9" w:rsidP="00360EC9">
      <w:pPr>
        <w:pStyle w:val="LongchampTitre111"/>
      </w:pPr>
      <w:bookmarkStart w:id="16" w:name="_Toc432515292"/>
      <w:r>
        <w:t>Fermeture du flux</w:t>
      </w:r>
      <w:r w:rsidR="00F277E5">
        <w:t xml:space="preserve"> - FILE_CLOSE</w:t>
      </w:r>
      <w:bookmarkEnd w:id="16"/>
    </w:p>
    <w:p w:rsidR="00360EC9" w:rsidRDefault="00360EC9" w:rsidP="00360EC9">
      <w:pPr>
        <w:ind w:left="360"/>
      </w:pPr>
      <w:r>
        <w:t>Cette méthode permet de fermer le flux sur le fichier</w:t>
      </w:r>
    </w:p>
    <w:p w:rsidR="00360EC9" w:rsidRDefault="00F277E5" w:rsidP="00F277E5">
      <w:pPr>
        <w:pStyle w:val="Paragraphedeliste"/>
        <w:numPr>
          <w:ilvl w:val="0"/>
          <w:numId w:val="14"/>
        </w:numPr>
      </w:pPr>
      <w:r>
        <w:t>Fermeture du flux</w:t>
      </w:r>
    </w:p>
    <w:p w:rsidR="00F277E5" w:rsidRDefault="00F277E5" w:rsidP="00F277E5">
      <w:pPr>
        <w:pStyle w:val="Paragraphedeliste"/>
        <w:numPr>
          <w:ilvl w:val="0"/>
          <w:numId w:val="14"/>
        </w:numPr>
      </w:pPr>
      <w:r>
        <w:t>Si une erreur survient on lève une exception</w:t>
      </w:r>
    </w:p>
    <w:p w:rsidR="00A5387C" w:rsidRDefault="00A5387C" w:rsidP="00A5387C">
      <w:pPr>
        <w:pStyle w:val="Paragraphedeliste"/>
      </w:pPr>
    </w:p>
    <w:p w:rsidR="00360EC9" w:rsidRDefault="00360EC9" w:rsidP="00360EC9">
      <w:pPr>
        <w:pStyle w:val="LongchampTitre111"/>
      </w:pPr>
      <w:bookmarkStart w:id="17" w:name="_Toc432515293"/>
      <w:r>
        <w:t>Détermination Flux ouvert sur le fichier ?</w:t>
      </w:r>
      <w:r w:rsidR="00F277E5">
        <w:t xml:space="preserve"> - IS_OPEN</w:t>
      </w:r>
      <w:bookmarkEnd w:id="17"/>
    </w:p>
    <w:p w:rsidR="00360EC9" w:rsidRDefault="00360EC9" w:rsidP="00360EC9">
      <w:pPr>
        <w:ind w:left="360"/>
      </w:pPr>
      <w:r>
        <w:t>Cette méthode permet de déterminer si le fichier à un flux ouvert</w:t>
      </w:r>
    </w:p>
    <w:p w:rsidR="00360EC9" w:rsidRDefault="00360EC9" w:rsidP="00360EC9">
      <w:pPr>
        <w:pStyle w:val="Paragraphedeliste"/>
        <w:numPr>
          <w:ilvl w:val="0"/>
          <w:numId w:val="14"/>
        </w:numPr>
      </w:pPr>
      <w:r>
        <w:t xml:space="preserve">Ouverture du flux </w:t>
      </w:r>
    </w:p>
    <w:p w:rsidR="00360EC9" w:rsidRDefault="00360EC9" w:rsidP="00360EC9">
      <w:pPr>
        <w:pStyle w:val="Paragraphedeliste"/>
        <w:numPr>
          <w:ilvl w:val="0"/>
          <w:numId w:val="14"/>
        </w:numPr>
      </w:pPr>
      <w:r>
        <w:t>Si une exception survient c'est que le flux était ouvert</w:t>
      </w:r>
    </w:p>
    <w:p w:rsidR="00360EC9" w:rsidRDefault="00360EC9" w:rsidP="00360EC9">
      <w:pPr>
        <w:pStyle w:val="Paragraphedeliste"/>
        <w:numPr>
          <w:ilvl w:val="0"/>
          <w:numId w:val="14"/>
        </w:numPr>
      </w:pPr>
      <w:r>
        <w:t xml:space="preserve">Sinon </w:t>
      </w:r>
    </w:p>
    <w:p w:rsidR="00360EC9" w:rsidRDefault="00360EC9" w:rsidP="00360EC9">
      <w:pPr>
        <w:pStyle w:val="Paragraphedeliste"/>
        <w:numPr>
          <w:ilvl w:val="1"/>
          <w:numId w:val="14"/>
        </w:numPr>
      </w:pPr>
      <w:r>
        <w:t xml:space="preserve">Fermeture du flux </w:t>
      </w:r>
    </w:p>
    <w:p w:rsidR="00360EC9" w:rsidRDefault="00360EC9" w:rsidP="00360EC9"/>
    <w:p w:rsidR="00360EC9" w:rsidRDefault="00A5387C" w:rsidP="00360EC9">
      <w:pPr>
        <w:pStyle w:val="LongchampTitre111"/>
      </w:pPr>
      <w:bookmarkStart w:id="18" w:name="_Toc432515294"/>
      <w:r>
        <w:t>Lecture du contenu du fichier - FILE_READ</w:t>
      </w:r>
      <w:bookmarkEnd w:id="18"/>
    </w:p>
    <w:p w:rsidR="00360EC9" w:rsidRDefault="00360EC9" w:rsidP="00360EC9">
      <w:pPr>
        <w:ind w:left="360"/>
      </w:pPr>
      <w:r>
        <w:t xml:space="preserve">Cette méthode permet de récupérer </w:t>
      </w:r>
      <w:r w:rsidR="00A5387C">
        <w:t>le contenu du fichier</w:t>
      </w:r>
    </w:p>
    <w:p w:rsidR="00360EC9" w:rsidRDefault="003609AD" w:rsidP="003609AD">
      <w:pPr>
        <w:pStyle w:val="Paragraphedeliste"/>
        <w:numPr>
          <w:ilvl w:val="0"/>
          <w:numId w:val="14"/>
        </w:numPr>
      </w:pPr>
      <w:r>
        <w:t>Récupération du contenu du fichier (binaire ou texte suivant le mode d'ouverture)</w:t>
      </w:r>
      <w:r w:rsidR="00500113">
        <w:t xml:space="preserve"> - Pas de spécificité Fonctionnement classique</w:t>
      </w:r>
    </w:p>
    <w:p w:rsidR="00691732" w:rsidRDefault="00691732" w:rsidP="003609AD">
      <w:pPr>
        <w:pStyle w:val="Paragraphedeliste"/>
        <w:numPr>
          <w:ilvl w:val="0"/>
          <w:numId w:val="14"/>
        </w:numPr>
      </w:pPr>
      <w:r>
        <w:t>En cas d'erreur, on lève une exception</w:t>
      </w:r>
    </w:p>
    <w:p w:rsidR="00673BF2" w:rsidRDefault="00673BF2" w:rsidP="00673BF2">
      <w:pPr>
        <w:pStyle w:val="Paragraphedeliste"/>
      </w:pPr>
    </w:p>
    <w:p w:rsidR="00A5387C" w:rsidRDefault="00A5387C" w:rsidP="00A5387C">
      <w:pPr>
        <w:pStyle w:val="LongchampTitre111"/>
      </w:pPr>
      <w:bookmarkStart w:id="19" w:name="_Toc432515295"/>
      <w:r>
        <w:t>Écriture contenu dans le fichier - FILE_WRITE</w:t>
      </w:r>
      <w:bookmarkEnd w:id="19"/>
    </w:p>
    <w:p w:rsidR="00A5387C" w:rsidRDefault="00A5387C" w:rsidP="00A5387C">
      <w:pPr>
        <w:ind w:left="360"/>
      </w:pPr>
      <w:r>
        <w:t>Cett</w:t>
      </w:r>
      <w:r w:rsidR="00500113">
        <w:t xml:space="preserve">e méthode permet d'alimenter le fichier à partir de quelle type de données, il n'est pas nécessaire de lui transmettre un format chaîne de caractère. Ainsi, on peut écrire le contenu d'une structure, d'une table. </w:t>
      </w:r>
    </w:p>
    <w:p w:rsidR="00500113" w:rsidRDefault="00500113" w:rsidP="00500113">
      <w:pPr>
        <w:pStyle w:val="Paragraphedeliste"/>
        <w:numPr>
          <w:ilvl w:val="0"/>
          <w:numId w:val="14"/>
        </w:numPr>
        <w:spacing w:after="200"/>
      </w:pPr>
      <w:r>
        <w:t xml:space="preserve">Alimentation du fichier - Pas de spécificité Fonctionnement classique </w:t>
      </w:r>
    </w:p>
    <w:p w:rsidR="00500113" w:rsidRDefault="00500113" w:rsidP="00500113">
      <w:pPr>
        <w:pStyle w:val="Paragraphedeliste"/>
        <w:numPr>
          <w:ilvl w:val="0"/>
          <w:numId w:val="14"/>
        </w:numPr>
        <w:spacing w:after="200"/>
      </w:pPr>
      <w:r>
        <w:t>En cas d'erreur, on lève une exception</w:t>
      </w:r>
    </w:p>
    <w:p w:rsidR="008D7700" w:rsidRDefault="008D7700">
      <w:pPr>
        <w:spacing w:after="200"/>
      </w:pPr>
      <w:r>
        <w:br w:type="page"/>
      </w:r>
    </w:p>
    <w:p w:rsidR="008D7700" w:rsidRDefault="008D7700" w:rsidP="008D7700">
      <w:pPr>
        <w:pStyle w:val="Paragraphedeliste"/>
        <w:spacing w:after="200"/>
      </w:pPr>
    </w:p>
    <w:p w:rsidR="00A5387C" w:rsidRDefault="00A5387C" w:rsidP="00A5387C">
      <w:pPr>
        <w:pStyle w:val="LongchampTitre111"/>
      </w:pPr>
      <w:bookmarkStart w:id="20" w:name="_Toc432515296"/>
      <w:r>
        <w:t>Suppression du fichier - FILE_DELETE</w:t>
      </w:r>
      <w:bookmarkEnd w:id="20"/>
    </w:p>
    <w:p w:rsidR="008D7700" w:rsidRDefault="00A5387C" w:rsidP="00A5387C">
      <w:pPr>
        <w:ind w:left="360"/>
      </w:pPr>
      <w:r>
        <w:t xml:space="preserve">Cette méthode permet de </w:t>
      </w:r>
      <w:r w:rsidR="008D7700">
        <w:t>supprimer le fichier</w:t>
      </w:r>
    </w:p>
    <w:p w:rsidR="00A5387C" w:rsidRDefault="008D7700" w:rsidP="00A5387C">
      <w:pPr>
        <w:pStyle w:val="Paragraphedeliste"/>
        <w:numPr>
          <w:ilvl w:val="0"/>
          <w:numId w:val="14"/>
        </w:numPr>
      </w:pPr>
      <w:r>
        <w:t>Fermeture du flux</w:t>
      </w:r>
    </w:p>
    <w:p w:rsidR="008D7700" w:rsidRDefault="008D7700" w:rsidP="00A5387C">
      <w:pPr>
        <w:pStyle w:val="Paragraphedeliste"/>
        <w:numPr>
          <w:ilvl w:val="0"/>
          <w:numId w:val="14"/>
        </w:numPr>
      </w:pPr>
      <w:r>
        <w:t>Suppression du fichier - Fonctionnement classique</w:t>
      </w:r>
    </w:p>
    <w:p w:rsidR="008D7700" w:rsidRDefault="008D7700" w:rsidP="00A5387C">
      <w:pPr>
        <w:pStyle w:val="Paragraphedeliste"/>
        <w:numPr>
          <w:ilvl w:val="0"/>
          <w:numId w:val="14"/>
        </w:numPr>
      </w:pPr>
      <w:r>
        <w:t>Suppression de l'instance correspondante dans la table des instances.</w:t>
      </w:r>
    </w:p>
    <w:p w:rsidR="008D7700" w:rsidRDefault="008D7700" w:rsidP="00A5387C">
      <w:pPr>
        <w:pStyle w:val="Paragraphedeliste"/>
        <w:numPr>
          <w:ilvl w:val="0"/>
          <w:numId w:val="14"/>
        </w:numPr>
      </w:pPr>
      <w:r>
        <w:t>En cas d'erreur, on lève une exception</w:t>
      </w:r>
    </w:p>
    <w:p w:rsidR="00A5387C" w:rsidRDefault="00A5387C" w:rsidP="00A5387C">
      <w:pPr>
        <w:spacing w:after="200"/>
        <w:ind w:left="360"/>
      </w:pPr>
    </w:p>
    <w:p w:rsidR="00673BF2" w:rsidRDefault="00673BF2" w:rsidP="00A5387C">
      <w:pPr>
        <w:pStyle w:val="LongchampTitre111"/>
      </w:pPr>
      <w:bookmarkStart w:id="21" w:name="_Toc432515297"/>
      <w:r>
        <w:t>[Usage Interne] Copie du fichier - FILE_ARCHIVEFILE_S2S</w:t>
      </w:r>
      <w:bookmarkEnd w:id="21"/>
    </w:p>
    <w:p w:rsidR="00673BF2" w:rsidRDefault="00673BF2" w:rsidP="00673BF2">
      <w:pPr>
        <w:ind w:left="360"/>
      </w:pPr>
      <w:r>
        <w:t xml:space="preserve">Cette méthode permet de manipuler le fichier 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>Initialisation chemin complet du fichier à partir des paramètres transmis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>Fermeture du flux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>Appel du MF "</w:t>
      </w:r>
      <w:r>
        <w:rPr>
          <w:b/>
        </w:rPr>
        <w:t>ARCHIVFILE_SERVER_TO_SERVER</w:t>
      </w:r>
      <w:r>
        <w:t>" afin de déplacer le fichier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>Suppression du fichier d'origine (si demandé)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 xml:space="preserve">Modification des attributs - </w:t>
      </w:r>
    </w:p>
    <w:p w:rsidR="00673BF2" w:rsidRDefault="00673BF2" w:rsidP="00673BF2">
      <w:pPr>
        <w:pStyle w:val="Paragraphedeliste"/>
        <w:numPr>
          <w:ilvl w:val="1"/>
          <w:numId w:val="14"/>
        </w:numPr>
        <w:spacing w:after="200"/>
      </w:pPr>
      <w:r>
        <w:t>Chemin complet du fichier</w:t>
      </w:r>
    </w:p>
    <w:p w:rsidR="00673BF2" w:rsidRDefault="00673BF2" w:rsidP="00673BF2">
      <w:pPr>
        <w:pStyle w:val="Paragraphedeliste"/>
        <w:numPr>
          <w:ilvl w:val="1"/>
          <w:numId w:val="14"/>
        </w:numPr>
        <w:spacing w:after="200"/>
      </w:pPr>
      <w:r>
        <w:t>Nom du fichier</w:t>
      </w:r>
    </w:p>
    <w:p w:rsidR="00673BF2" w:rsidRDefault="00673BF2" w:rsidP="00673BF2">
      <w:pPr>
        <w:pStyle w:val="Paragraphedeliste"/>
        <w:numPr>
          <w:ilvl w:val="1"/>
          <w:numId w:val="14"/>
        </w:numPr>
        <w:spacing w:after="200"/>
      </w:pPr>
      <w:r>
        <w:t>Répertoire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>Ouverture du flux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>En cas d'erreur, on lève une exception</w:t>
      </w:r>
    </w:p>
    <w:p w:rsidR="00673BF2" w:rsidRDefault="00673BF2" w:rsidP="00673BF2">
      <w:pPr>
        <w:pStyle w:val="Paragraphedeliste"/>
        <w:spacing w:after="200"/>
      </w:pPr>
    </w:p>
    <w:p w:rsidR="00A5387C" w:rsidRDefault="00A5387C" w:rsidP="00A5387C">
      <w:pPr>
        <w:pStyle w:val="LongchampTitre111"/>
      </w:pPr>
      <w:bookmarkStart w:id="22" w:name="_Toc432515298"/>
      <w:r>
        <w:t>Déplacement du fichier - FILE_MOVE</w:t>
      </w:r>
      <w:bookmarkEnd w:id="22"/>
    </w:p>
    <w:p w:rsidR="00A5387C" w:rsidRDefault="00A5387C" w:rsidP="00A5387C">
      <w:pPr>
        <w:ind w:left="360"/>
      </w:pPr>
      <w:r>
        <w:t xml:space="preserve">Cette méthode permet </w:t>
      </w:r>
      <w:r w:rsidR="005A71CF">
        <w:t>de déplacer un fichier.</w:t>
      </w:r>
    </w:p>
    <w:p w:rsidR="00673BF2" w:rsidRDefault="00673BF2" w:rsidP="00673BF2">
      <w:pPr>
        <w:pStyle w:val="Paragraphedeliste"/>
        <w:numPr>
          <w:ilvl w:val="0"/>
          <w:numId w:val="14"/>
        </w:numPr>
        <w:spacing w:after="200"/>
      </w:pPr>
      <w:r>
        <w:t>Appel de la méthode "</w:t>
      </w:r>
      <w:r>
        <w:rPr>
          <w:b/>
        </w:rPr>
        <w:t>FILE_ARCHIVEFILE_S2S</w:t>
      </w:r>
      <w:r>
        <w:t>" en précisant :</w:t>
      </w:r>
    </w:p>
    <w:p w:rsidR="00673BF2" w:rsidRDefault="00673BF2" w:rsidP="00673BF2">
      <w:pPr>
        <w:pStyle w:val="Paragraphedeliste"/>
        <w:numPr>
          <w:ilvl w:val="1"/>
          <w:numId w:val="14"/>
        </w:numPr>
        <w:spacing w:after="200"/>
      </w:pPr>
      <w:r>
        <w:t>Le nouveau répertoire</w:t>
      </w:r>
    </w:p>
    <w:p w:rsidR="00673BF2" w:rsidRDefault="00673BF2" w:rsidP="00673BF2">
      <w:pPr>
        <w:pStyle w:val="Paragraphedeliste"/>
        <w:numPr>
          <w:ilvl w:val="1"/>
          <w:numId w:val="14"/>
        </w:numPr>
        <w:spacing w:after="200"/>
      </w:pPr>
      <w:r>
        <w:t>Le nouveau nom du fichier</w:t>
      </w:r>
    </w:p>
    <w:p w:rsidR="00842EE5" w:rsidRDefault="00842EE5" w:rsidP="00100555">
      <w:pPr>
        <w:pStyle w:val="Paragraphedeliste"/>
        <w:numPr>
          <w:ilvl w:val="1"/>
          <w:numId w:val="14"/>
        </w:numPr>
        <w:spacing w:after="200"/>
      </w:pPr>
      <w:r>
        <w:t>Suppression du fichier source</w:t>
      </w:r>
    </w:p>
    <w:p w:rsidR="00100555" w:rsidRDefault="00100555" w:rsidP="00100555">
      <w:pPr>
        <w:pStyle w:val="Paragraphedeliste"/>
        <w:spacing w:after="200"/>
        <w:ind w:left="1440"/>
      </w:pPr>
    </w:p>
    <w:p w:rsidR="00A5387C" w:rsidRDefault="00A5387C" w:rsidP="00A5387C">
      <w:pPr>
        <w:pStyle w:val="LongchampTitre111"/>
      </w:pPr>
      <w:bookmarkStart w:id="23" w:name="_Toc432515299"/>
      <w:r>
        <w:t>Renommer le fichier - FILE_RENAME</w:t>
      </w:r>
      <w:bookmarkEnd w:id="23"/>
    </w:p>
    <w:p w:rsidR="00A5387C" w:rsidRDefault="00A5387C" w:rsidP="00A5387C">
      <w:pPr>
        <w:ind w:left="360"/>
      </w:pPr>
      <w:r>
        <w:t xml:space="preserve">Cette méthode permet de </w:t>
      </w:r>
      <w:r w:rsidR="0091057A">
        <w:t>renommer le fichier</w:t>
      </w:r>
    </w:p>
    <w:p w:rsidR="00A5387C" w:rsidRDefault="00673BF2" w:rsidP="00A5387C">
      <w:pPr>
        <w:pStyle w:val="Paragraphedeliste"/>
        <w:numPr>
          <w:ilvl w:val="0"/>
          <w:numId w:val="14"/>
        </w:numPr>
      </w:pPr>
      <w:r>
        <w:t>Appel de la méthode "</w:t>
      </w:r>
      <w:r>
        <w:rPr>
          <w:b/>
        </w:rPr>
        <w:t>FILE_MOVE</w:t>
      </w:r>
      <w:r>
        <w:t>" avec le nouveau Nom de fichier</w:t>
      </w:r>
      <w:r w:rsidR="00A5387C">
        <w:t>.</w:t>
      </w:r>
    </w:p>
    <w:p w:rsidR="00A5387C" w:rsidRDefault="00A5387C" w:rsidP="00A5387C">
      <w:pPr>
        <w:spacing w:after="200"/>
        <w:ind w:left="360"/>
      </w:pPr>
    </w:p>
    <w:p w:rsidR="00A5387C" w:rsidRDefault="00A5387C" w:rsidP="00A5387C">
      <w:pPr>
        <w:pStyle w:val="LongchampTitre111"/>
      </w:pPr>
      <w:bookmarkStart w:id="24" w:name="_Toc432515300"/>
      <w:r>
        <w:t>Copier le fichier - FILE_COPY</w:t>
      </w:r>
      <w:bookmarkEnd w:id="24"/>
    </w:p>
    <w:p w:rsidR="00A5387C" w:rsidRDefault="00A5387C" w:rsidP="00A5387C">
      <w:pPr>
        <w:ind w:left="360"/>
      </w:pPr>
      <w:r>
        <w:t>Cette méthode permet de</w:t>
      </w:r>
      <w:r w:rsidR="00092A7B">
        <w:t xml:space="preserve"> copier le fichier</w:t>
      </w:r>
      <w:r w:rsidR="00A4633B">
        <w:t>. Attention, l'instance courante va être liée à ce fichier. Le fichier d'origine, ne sera plus exploitable dans cette instance.</w:t>
      </w:r>
    </w:p>
    <w:p w:rsidR="00092A7B" w:rsidRDefault="00092A7B" w:rsidP="00092A7B">
      <w:pPr>
        <w:pStyle w:val="Paragraphedeliste"/>
        <w:numPr>
          <w:ilvl w:val="0"/>
          <w:numId w:val="14"/>
        </w:numPr>
        <w:spacing w:after="200"/>
      </w:pPr>
      <w:r>
        <w:t>Appel de la méthode "</w:t>
      </w:r>
      <w:r>
        <w:rPr>
          <w:b/>
        </w:rPr>
        <w:t>FILE_ARCHIVEFILE_S2S</w:t>
      </w:r>
      <w:r>
        <w:t>" en précisant :</w:t>
      </w:r>
    </w:p>
    <w:p w:rsidR="00092A7B" w:rsidRDefault="00092A7B" w:rsidP="00092A7B">
      <w:pPr>
        <w:pStyle w:val="Paragraphedeliste"/>
        <w:numPr>
          <w:ilvl w:val="1"/>
          <w:numId w:val="14"/>
        </w:numPr>
        <w:spacing w:after="200"/>
      </w:pPr>
      <w:r>
        <w:t>Le nouveau répertoire</w:t>
      </w:r>
    </w:p>
    <w:p w:rsidR="00A5387C" w:rsidRDefault="00092A7B" w:rsidP="00092A7B">
      <w:pPr>
        <w:pStyle w:val="Paragraphedeliste"/>
        <w:numPr>
          <w:ilvl w:val="1"/>
          <w:numId w:val="14"/>
        </w:numPr>
        <w:spacing w:after="200"/>
      </w:pPr>
      <w:r>
        <w:t>Le nouveau nom du fichier</w:t>
      </w:r>
    </w:p>
    <w:p w:rsidR="00360EC9" w:rsidRDefault="00360EC9">
      <w:pPr>
        <w:spacing w:after="200"/>
      </w:pPr>
    </w:p>
    <w:p w:rsidR="00E46437" w:rsidRDefault="00E46437">
      <w:pPr>
        <w:spacing w:after="200"/>
      </w:pPr>
      <w:r>
        <w:br w:type="page"/>
      </w:r>
    </w:p>
    <w:p w:rsidR="00E46437" w:rsidRDefault="00E46437" w:rsidP="00AD4CD7">
      <w:pPr>
        <w:ind w:left="1080"/>
      </w:pPr>
    </w:p>
    <w:p w:rsidR="00D751C8" w:rsidRDefault="00D751C8" w:rsidP="00D751C8">
      <w:pPr>
        <w:pStyle w:val="LongchampTitre11"/>
      </w:pPr>
      <w:bookmarkStart w:id="25" w:name="_Toc432515301"/>
      <w:r>
        <w:t>Perfectibilité</w:t>
      </w:r>
      <w:bookmarkEnd w:id="25"/>
      <w:r>
        <w:t xml:space="preserve"> </w:t>
      </w:r>
    </w:p>
    <w:p w:rsidR="00CE2B43" w:rsidRDefault="00CE2B43" w:rsidP="00CE2B43">
      <w:pPr>
        <w:pStyle w:val="LongchampTitre111"/>
      </w:pPr>
      <w:bookmarkStart w:id="26" w:name="_Toc432515302"/>
      <w:r>
        <w:t>Problème connu</w:t>
      </w:r>
      <w:bookmarkEnd w:id="26"/>
    </w:p>
    <w:p w:rsidR="004274DF" w:rsidRDefault="00934357" w:rsidP="00235548">
      <w:pPr>
        <w:pStyle w:val="Paragraphedeliste"/>
        <w:numPr>
          <w:ilvl w:val="0"/>
          <w:numId w:val="13"/>
        </w:numPr>
      </w:pPr>
      <w:r>
        <w:t>Il faudrait tester le cadriciel</w:t>
      </w:r>
    </w:p>
    <w:p w:rsidR="00235548" w:rsidRDefault="00235548" w:rsidP="00235548"/>
    <w:p w:rsidR="00CE2B43" w:rsidRDefault="00CE2B43" w:rsidP="00CE2B43">
      <w:pPr>
        <w:pStyle w:val="LongchampTitre111"/>
      </w:pPr>
      <w:bookmarkStart w:id="27" w:name="_Toc432515303"/>
      <w:r>
        <w:t>Axe d'amélioration</w:t>
      </w:r>
      <w:bookmarkEnd w:id="27"/>
    </w:p>
    <w:p w:rsidR="00CE2B43" w:rsidRDefault="00CE2B43" w:rsidP="00235548">
      <w:pPr>
        <w:pStyle w:val="Paragraphedeliste"/>
        <w:numPr>
          <w:ilvl w:val="0"/>
          <w:numId w:val="12"/>
        </w:numPr>
      </w:pPr>
      <w:bookmarkStart w:id="28" w:name="_GoBack"/>
      <w:bookmarkEnd w:id="28"/>
    </w:p>
    <w:p w:rsidR="00934357" w:rsidRDefault="00934357" w:rsidP="00934357">
      <w:pPr>
        <w:pStyle w:val="Paragraphedeliste"/>
      </w:pPr>
    </w:p>
    <w:p w:rsidR="00CE2B43" w:rsidRDefault="00CE2B43" w:rsidP="00CE2B43">
      <w:pPr>
        <w:pStyle w:val="LongchampTitre111"/>
      </w:pPr>
      <w:bookmarkStart w:id="29" w:name="_Toc432515304"/>
      <w:r>
        <w:t>Reste à faire</w:t>
      </w:r>
      <w:bookmarkEnd w:id="29"/>
    </w:p>
    <w:p w:rsidR="00CE2B43" w:rsidRDefault="00934357" w:rsidP="00192123">
      <w:pPr>
        <w:pStyle w:val="Paragraphedeliste"/>
        <w:numPr>
          <w:ilvl w:val="0"/>
          <w:numId w:val="12"/>
        </w:numPr>
      </w:pPr>
      <w:r>
        <w:t>Tester le cadriciel</w:t>
      </w:r>
    </w:p>
    <w:p w:rsidR="00946DB5" w:rsidRDefault="00946DB5" w:rsidP="00192123">
      <w:pPr>
        <w:pStyle w:val="LongchampTexte"/>
        <w:ind w:left="426"/>
      </w:pPr>
    </w:p>
    <w:p w:rsidR="00192123" w:rsidRDefault="00192123" w:rsidP="00192123">
      <w:pPr>
        <w:pStyle w:val="LongchampTexte"/>
        <w:ind w:left="426"/>
      </w:pPr>
    </w:p>
    <w:p w:rsidR="00192123" w:rsidRDefault="00192123" w:rsidP="00192123">
      <w:pPr>
        <w:pStyle w:val="LongchampTexte"/>
        <w:ind w:left="426"/>
      </w:pPr>
    </w:p>
    <w:sectPr w:rsidR="00192123" w:rsidSect="006F1324">
      <w:headerReference w:type="default" r:id="rId17"/>
      <w:pgSz w:w="11906" w:h="16838"/>
      <w:pgMar w:top="1417" w:right="991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6708" w:rsidRDefault="00E46708" w:rsidP="00F76614">
      <w:pPr>
        <w:spacing w:line="240" w:lineRule="auto"/>
      </w:pPr>
      <w:r>
        <w:separator/>
      </w:r>
    </w:p>
  </w:endnote>
  <w:endnote w:type="continuationSeparator" w:id="0">
    <w:p w:rsidR="00E46708" w:rsidRDefault="00E46708" w:rsidP="00F76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stom">
    <w:altName w:val="Corbel"/>
    <w:charset w:val="00"/>
    <w:family w:val="auto"/>
    <w:pitch w:val="variable"/>
    <w:sig w:usb0="00000001" w:usb1="4000204A" w:usb2="00000000" w:usb3="00000000" w:csb0="0000009B" w:csb1="00000000"/>
  </w:font>
  <w:font w:name="FuturaA Bk BT">
    <w:charset w:val="00"/>
    <w:family w:val="swiss"/>
    <w:pitch w:val="variable"/>
    <w:sig w:usb0="00000087" w:usb1="00000000" w:usb2="00000000" w:usb3="00000000" w:csb0="0000001B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043" w:rsidRDefault="00FA104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3366149"/>
      <w:docPartObj>
        <w:docPartGallery w:val="Page Numbers (Bottom of Page)"/>
        <w:docPartUnique/>
      </w:docPartObj>
    </w:sdtPr>
    <w:sdtEndPr/>
    <w:sdtContent>
      <w:p w:rsidR="00DF7101" w:rsidRDefault="00DF7101">
        <w:pPr>
          <w:pStyle w:val="Pieddepage"/>
          <w:jc w:val="right"/>
        </w:pPr>
        <w:r w:rsidRPr="00FF58A2">
          <w:rPr>
            <w:rFonts w:ascii="Arial" w:hAnsi="Arial" w:cs="Arial"/>
            <w:b/>
            <w:sz w:val="16"/>
            <w:szCs w:val="16"/>
          </w:rPr>
          <w:fldChar w:fldCharType="begin"/>
        </w:r>
        <w:r w:rsidRPr="00FF58A2">
          <w:rPr>
            <w:rFonts w:ascii="Arial" w:hAnsi="Arial" w:cs="Arial"/>
            <w:b/>
            <w:sz w:val="16"/>
            <w:szCs w:val="16"/>
          </w:rPr>
          <w:instrText xml:space="preserve"> PAGE   \* MERGEFORMAT </w:instrText>
        </w:r>
        <w:r w:rsidRPr="00FF58A2">
          <w:rPr>
            <w:rFonts w:ascii="Arial" w:hAnsi="Arial" w:cs="Arial"/>
            <w:b/>
            <w:sz w:val="16"/>
            <w:szCs w:val="16"/>
          </w:rPr>
          <w:fldChar w:fldCharType="separate"/>
        </w:r>
        <w:r w:rsidR="00934357">
          <w:rPr>
            <w:rFonts w:ascii="Arial" w:hAnsi="Arial" w:cs="Arial"/>
            <w:b/>
            <w:noProof/>
            <w:sz w:val="16"/>
            <w:szCs w:val="16"/>
          </w:rPr>
          <w:t>10</w:t>
        </w:r>
        <w:r w:rsidRPr="00FF58A2">
          <w:rPr>
            <w:rFonts w:ascii="Arial" w:hAnsi="Arial" w:cs="Arial"/>
            <w:b/>
            <w:noProof/>
            <w:sz w:val="16"/>
            <w:szCs w:val="16"/>
          </w:rPr>
          <w:fldChar w:fldCharType="end"/>
        </w:r>
      </w:p>
    </w:sdtContent>
  </w:sdt>
  <w:p w:rsidR="00DF7101" w:rsidRDefault="00DF7101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043" w:rsidRDefault="00FA104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6708" w:rsidRDefault="00E46708" w:rsidP="00F76614">
      <w:pPr>
        <w:spacing w:line="240" w:lineRule="auto"/>
      </w:pPr>
      <w:r>
        <w:separator/>
      </w:r>
    </w:p>
  </w:footnote>
  <w:footnote w:type="continuationSeparator" w:id="0">
    <w:p w:rsidR="00E46708" w:rsidRDefault="00E46708" w:rsidP="00F766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043" w:rsidRDefault="00FA1043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043" w:rsidRDefault="00FA1043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043" w:rsidRDefault="00FA1043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57"/>
      <w:gridCol w:w="4062"/>
      <w:gridCol w:w="3235"/>
    </w:tblGrid>
    <w:tr w:rsidR="00DF7101" w:rsidTr="004C3212">
      <w:trPr>
        <w:cantSplit/>
        <w:trHeight w:val="416"/>
      </w:trPr>
      <w:tc>
        <w:tcPr>
          <w:tcW w:w="1371" w:type="pct"/>
          <w:vMerge w:val="restart"/>
        </w:tcPr>
        <w:p w:rsidR="00DF7101" w:rsidRDefault="00DF7101" w:rsidP="004C3212">
          <w:pPr>
            <w:pStyle w:val="En-tte"/>
          </w:pPr>
          <w:r>
            <w:rPr>
              <w:noProof/>
              <w:lang w:eastAsia="zh-CN"/>
            </w:rPr>
            <w:drawing>
              <wp:inline distT="0" distB="0" distL="0" distR="0" wp14:anchorId="668FF42A" wp14:editId="3B96D3D0">
                <wp:extent cx="1306195" cy="734950"/>
                <wp:effectExtent l="0" t="0" r="8255" b="8255"/>
                <wp:docPr id="8" name="Image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6195" cy="7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20" w:type="pct"/>
        </w:tcPr>
        <w:p w:rsidR="00DF7101" w:rsidRPr="002A3901" w:rsidRDefault="00DF7101" w:rsidP="004C3212">
          <w:pPr>
            <w:pStyle w:val="En-tte"/>
            <w:jc w:val="center"/>
            <w:rPr>
              <w:rFonts w:ascii="Arial" w:hAnsi="Arial" w:cs="Arial"/>
            </w:rPr>
          </w:pPr>
          <w:r w:rsidRPr="002A3901">
            <w:rPr>
              <w:rFonts w:ascii="Arial" w:hAnsi="Arial" w:cs="Arial"/>
            </w:rPr>
            <w:t xml:space="preserve">Longchamp – Projet </w:t>
          </w:r>
          <w:r w:rsidRPr="002A3901">
            <w:rPr>
              <w:rFonts w:ascii="Arial" w:eastAsia="+mn-ea" w:hAnsi="Arial" w:cs="Arial"/>
              <w:b/>
              <w:bCs/>
              <w:color w:val="FFC000"/>
              <w:sz w:val="24"/>
              <w:szCs w:val="72"/>
            </w:rPr>
            <w:t>ARION</w:t>
          </w:r>
        </w:p>
      </w:tc>
      <w:tc>
        <w:tcPr>
          <w:tcW w:w="1609" w:type="pct"/>
          <w:vMerge w:val="restart"/>
        </w:tcPr>
        <w:p w:rsidR="00DF7101" w:rsidRDefault="00DF7101" w:rsidP="004C3212">
          <w:pPr>
            <w:pStyle w:val="En-tte"/>
          </w:pPr>
        </w:p>
      </w:tc>
    </w:tr>
    <w:tr w:rsidR="00DF7101" w:rsidTr="004C3212">
      <w:trPr>
        <w:cantSplit/>
        <w:trHeight w:val="560"/>
      </w:trPr>
      <w:tc>
        <w:tcPr>
          <w:tcW w:w="1371" w:type="pct"/>
          <w:vMerge/>
        </w:tcPr>
        <w:p w:rsidR="00DF7101" w:rsidRDefault="00DF7101" w:rsidP="004C3212">
          <w:pPr>
            <w:pStyle w:val="En-tte"/>
          </w:pPr>
        </w:p>
      </w:tc>
      <w:tc>
        <w:tcPr>
          <w:tcW w:w="2020" w:type="pct"/>
        </w:tcPr>
        <w:p w:rsidR="00DF7101" w:rsidRPr="002A3901" w:rsidRDefault="00DF7101" w:rsidP="004C3212">
          <w:pPr>
            <w:pStyle w:val="En-tte"/>
            <w:jc w:val="center"/>
            <w:rPr>
              <w:rFonts w:ascii="Arial" w:hAnsi="Arial" w:cs="Arial"/>
            </w:rPr>
          </w:pPr>
          <w:r w:rsidRPr="002A3901">
            <w:rPr>
              <w:rFonts w:ascii="Arial" w:hAnsi="Arial" w:cs="Arial"/>
            </w:rPr>
            <w:t>Document de spécification</w:t>
          </w:r>
          <w:r>
            <w:rPr>
              <w:rFonts w:ascii="Arial" w:hAnsi="Arial" w:cs="Arial"/>
            </w:rPr>
            <w:t>s fonctionnelles détaillées</w:t>
          </w:r>
        </w:p>
        <w:p w:rsidR="00DF7101" w:rsidRPr="002A3901" w:rsidRDefault="00DF7101" w:rsidP="00480F08">
          <w:pPr>
            <w:pStyle w:val="En-tte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Objet</w:t>
          </w:r>
          <w:r w:rsidRPr="002A3901">
            <w:rPr>
              <w:rFonts w:ascii="Arial" w:hAnsi="Arial" w:cs="Arial"/>
            </w:rPr>
            <w:t xml:space="preserve"> : </w:t>
          </w:r>
          <w:r>
            <w:rPr>
              <w:rFonts w:ascii="Arial" w:hAnsi="Arial" w:cs="Arial"/>
            </w:rPr>
            <w:t>Exit</w:t>
          </w:r>
        </w:p>
      </w:tc>
      <w:tc>
        <w:tcPr>
          <w:tcW w:w="1609" w:type="pct"/>
          <w:vMerge/>
        </w:tcPr>
        <w:p w:rsidR="00DF7101" w:rsidRDefault="00DF7101" w:rsidP="004C3212">
          <w:pPr>
            <w:pStyle w:val="En-tte"/>
          </w:pPr>
        </w:p>
      </w:tc>
    </w:tr>
  </w:tbl>
  <w:p w:rsidR="00DF7101" w:rsidRPr="002A3901" w:rsidRDefault="00DF7101" w:rsidP="002A3901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F"/>
    <w:multiLevelType w:val="singleLevel"/>
    <w:tmpl w:val="02BE7222"/>
    <w:lvl w:ilvl="0">
      <w:start w:val="1"/>
      <w:numFmt w:val="decimal"/>
      <w:pStyle w:val="Enum1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1" w15:restartNumberingAfterBreak="0">
    <w:nsid w:val="015F57CD"/>
    <w:multiLevelType w:val="hybridMultilevel"/>
    <w:tmpl w:val="3138BBA2"/>
    <w:lvl w:ilvl="0" w:tplc="D44E6C12">
      <w:start w:val="1"/>
      <w:numFmt w:val="bullet"/>
      <w:pStyle w:val="Bullet2"/>
      <w:lvlText w:val=""/>
      <w:lvlJc w:val="left"/>
      <w:pPr>
        <w:ind w:left="1077" w:hanging="360"/>
      </w:pPr>
      <w:rPr>
        <w:rFonts w:ascii="Symbol" w:hAnsi="Symbol" w:hint="default"/>
        <w:color w:val="EE2525"/>
        <w:sz w:val="28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048A4F3C"/>
    <w:multiLevelType w:val="hybridMultilevel"/>
    <w:tmpl w:val="FF60C87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8E90386"/>
    <w:multiLevelType w:val="hybridMultilevel"/>
    <w:tmpl w:val="7BF85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42555"/>
    <w:multiLevelType w:val="hybridMultilevel"/>
    <w:tmpl w:val="D458D938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E6D2EE0"/>
    <w:multiLevelType w:val="hybridMultilevel"/>
    <w:tmpl w:val="E180A19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9C372FA"/>
    <w:multiLevelType w:val="hybridMultilevel"/>
    <w:tmpl w:val="22AA1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392061"/>
    <w:multiLevelType w:val="multilevel"/>
    <w:tmpl w:val="550E65D4"/>
    <w:lvl w:ilvl="0">
      <w:start w:val="1"/>
      <w:numFmt w:val="decimal"/>
      <w:pStyle w:val="Longchamp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ongchampTitre1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LongchampTitre111"/>
      <w:lvlText w:val="%1.%2.%3."/>
      <w:lvlJc w:val="left"/>
      <w:pPr>
        <w:ind w:left="376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E6A0BE8"/>
    <w:multiLevelType w:val="hybridMultilevel"/>
    <w:tmpl w:val="F36AF53E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1F8F57EE"/>
    <w:multiLevelType w:val="multilevel"/>
    <w:tmpl w:val="F5BE40F6"/>
    <w:lvl w:ilvl="0">
      <w:start w:val="1"/>
      <w:numFmt w:val="decimal"/>
      <w:pStyle w:val="DocHeading1"/>
      <w:lvlText w:val="Section %1 –"/>
      <w:lvlJc w:val="left"/>
      <w:pPr>
        <w:tabs>
          <w:tab w:val="num" w:pos="1418"/>
        </w:tabs>
        <w:ind w:left="1418" w:hanging="1418"/>
      </w:pPr>
    </w:lvl>
    <w:lvl w:ilvl="1">
      <w:start w:val="1"/>
      <w:numFmt w:val="decimal"/>
      <w:pStyle w:val="DocHeading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DocHeading3"/>
      <w:lvlText w:val="%1.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GSIStyl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23680205"/>
    <w:multiLevelType w:val="hybridMultilevel"/>
    <w:tmpl w:val="7272DB82"/>
    <w:lvl w:ilvl="0" w:tplc="B7AE30B0">
      <w:start w:val="1"/>
      <w:numFmt w:val="decimal"/>
      <w:pStyle w:val="TableBulletNumber"/>
      <w:lvlText w:val="%1."/>
      <w:lvlJc w:val="left"/>
      <w:pPr>
        <w:ind w:left="720" w:hanging="360"/>
      </w:pPr>
      <w:rPr>
        <w:rFonts w:hint="default"/>
        <w:color w:val="EE2525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8A5C8F"/>
    <w:multiLevelType w:val="hybridMultilevel"/>
    <w:tmpl w:val="603C4B4C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32D721FC"/>
    <w:multiLevelType w:val="hybridMultilevel"/>
    <w:tmpl w:val="FA645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C631A"/>
    <w:multiLevelType w:val="hybridMultilevel"/>
    <w:tmpl w:val="476081C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40900F19"/>
    <w:multiLevelType w:val="multilevel"/>
    <w:tmpl w:val="9ECEC27E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45092507"/>
    <w:multiLevelType w:val="hybridMultilevel"/>
    <w:tmpl w:val="099CE488"/>
    <w:lvl w:ilvl="0" w:tplc="39D28258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  <w:color w:val="EE2525"/>
        <w:sz w:val="28"/>
      </w:rPr>
    </w:lvl>
    <w:lvl w:ilvl="1" w:tplc="0EA061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B240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3E27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C051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9B4A5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4033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9666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044AC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996A2A"/>
    <w:multiLevelType w:val="singleLevel"/>
    <w:tmpl w:val="BDC85530"/>
    <w:lvl w:ilvl="0">
      <w:numFmt w:val="bullet"/>
      <w:pStyle w:val="Bullet3"/>
      <w:lvlText w:val="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  <w:sz w:val="16"/>
      </w:rPr>
    </w:lvl>
  </w:abstractNum>
  <w:abstractNum w:abstractNumId="17" w15:restartNumberingAfterBreak="0">
    <w:nsid w:val="499632F0"/>
    <w:multiLevelType w:val="hybridMultilevel"/>
    <w:tmpl w:val="D5500BBC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13D1B25"/>
    <w:multiLevelType w:val="hybridMultilevel"/>
    <w:tmpl w:val="BA3E5684"/>
    <w:lvl w:ilvl="0" w:tplc="7B70FBA2">
      <w:start w:val="1"/>
      <w:numFmt w:val="bullet"/>
      <w:pStyle w:val="TableBullet2"/>
      <w:lvlText w:val=""/>
      <w:lvlJc w:val="left"/>
      <w:pPr>
        <w:ind w:left="1077" w:hanging="360"/>
      </w:pPr>
      <w:rPr>
        <w:rFonts w:ascii="Symbol" w:hAnsi="Symbol" w:hint="default"/>
        <w:color w:val="EE2525"/>
        <w:sz w:val="28"/>
      </w:rPr>
    </w:lvl>
    <w:lvl w:ilvl="1" w:tplc="FC56FAAA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DC380B96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CC817EE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8326B154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74681F94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CD188EE4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5470E30E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6CCC442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64166FF3"/>
    <w:multiLevelType w:val="hybridMultilevel"/>
    <w:tmpl w:val="9258A910"/>
    <w:lvl w:ilvl="0" w:tplc="2EC811A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  <w:color w:val="EE2525"/>
        <w:sz w:val="28"/>
      </w:rPr>
    </w:lvl>
    <w:lvl w:ilvl="1" w:tplc="F4E82308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EE2525"/>
        <w:sz w:val="24"/>
      </w:rPr>
    </w:lvl>
    <w:lvl w:ilvl="2" w:tplc="54465620">
      <w:start w:val="1"/>
      <w:numFmt w:val="bullet"/>
      <w:lvlText w:val="-"/>
      <w:lvlJc w:val="left"/>
      <w:pPr>
        <w:ind w:left="2160" w:hanging="360"/>
      </w:pPr>
      <w:rPr>
        <w:rFonts w:ascii="Times New Roman" w:hAnsi="Times New Roman" w:cs="Times New Roman" w:hint="default"/>
        <w:color w:val="FF0000"/>
      </w:rPr>
    </w:lvl>
    <w:lvl w:ilvl="3" w:tplc="900492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4A2B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8C46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C0E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C6A5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525F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42734F"/>
    <w:multiLevelType w:val="hybridMultilevel"/>
    <w:tmpl w:val="02D278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760F61"/>
    <w:multiLevelType w:val="hybridMultilevel"/>
    <w:tmpl w:val="3C608E2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18"/>
  </w:num>
  <w:num w:numId="4">
    <w:abstractNumId w:val="10"/>
  </w:num>
  <w:num w:numId="5">
    <w:abstractNumId w:val="19"/>
  </w:num>
  <w:num w:numId="6">
    <w:abstractNumId w:val="1"/>
  </w:num>
  <w:num w:numId="7">
    <w:abstractNumId w:val="14"/>
  </w:num>
  <w:num w:numId="8">
    <w:abstractNumId w:val="0"/>
  </w:num>
  <w:num w:numId="9">
    <w:abstractNumId w:val="16"/>
  </w:num>
  <w:num w:numId="10">
    <w:abstractNumId w:val="9"/>
  </w:num>
  <w:num w:numId="11">
    <w:abstractNumId w:val="12"/>
  </w:num>
  <w:num w:numId="12">
    <w:abstractNumId w:val="6"/>
  </w:num>
  <w:num w:numId="13">
    <w:abstractNumId w:val="20"/>
  </w:num>
  <w:num w:numId="14">
    <w:abstractNumId w:val="3"/>
  </w:num>
  <w:num w:numId="15">
    <w:abstractNumId w:val="17"/>
  </w:num>
  <w:num w:numId="16">
    <w:abstractNumId w:val="2"/>
  </w:num>
  <w:num w:numId="17">
    <w:abstractNumId w:val="13"/>
  </w:num>
  <w:num w:numId="18">
    <w:abstractNumId w:val="4"/>
  </w:num>
  <w:num w:numId="19">
    <w:abstractNumId w:val="8"/>
  </w:num>
  <w:num w:numId="20">
    <w:abstractNumId w:val="11"/>
  </w:num>
  <w:num w:numId="21">
    <w:abstractNumId w:val="21"/>
  </w:num>
  <w:num w:numId="22">
    <w:abstractNumId w:val="5"/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031"/>
    <w:rsid w:val="00000A4F"/>
    <w:rsid w:val="00000CBF"/>
    <w:rsid w:val="00001B7A"/>
    <w:rsid w:val="000020C2"/>
    <w:rsid w:val="000029B0"/>
    <w:rsid w:val="00003E3A"/>
    <w:rsid w:val="00010639"/>
    <w:rsid w:val="00010EFF"/>
    <w:rsid w:val="00011A42"/>
    <w:rsid w:val="00012975"/>
    <w:rsid w:val="00020092"/>
    <w:rsid w:val="00022691"/>
    <w:rsid w:val="00023A45"/>
    <w:rsid w:val="000308E5"/>
    <w:rsid w:val="00031AAE"/>
    <w:rsid w:val="000335B1"/>
    <w:rsid w:val="00036E17"/>
    <w:rsid w:val="00044E1F"/>
    <w:rsid w:val="00045FC0"/>
    <w:rsid w:val="00046B14"/>
    <w:rsid w:val="0005326D"/>
    <w:rsid w:val="00053516"/>
    <w:rsid w:val="000541D4"/>
    <w:rsid w:val="00054B51"/>
    <w:rsid w:val="0005527D"/>
    <w:rsid w:val="00056E2C"/>
    <w:rsid w:val="00057381"/>
    <w:rsid w:val="00057DD9"/>
    <w:rsid w:val="000610C0"/>
    <w:rsid w:val="0007033A"/>
    <w:rsid w:val="000703BD"/>
    <w:rsid w:val="00071B31"/>
    <w:rsid w:val="00074A27"/>
    <w:rsid w:val="00082653"/>
    <w:rsid w:val="00082784"/>
    <w:rsid w:val="00083672"/>
    <w:rsid w:val="0008626E"/>
    <w:rsid w:val="0008655B"/>
    <w:rsid w:val="00087668"/>
    <w:rsid w:val="00090449"/>
    <w:rsid w:val="000924FF"/>
    <w:rsid w:val="00092A7B"/>
    <w:rsid w:val="000A4504"/>
    <w:rsid w:val="000A456B"/>
    <w:rsid w:val="000A530C"/>
    <w:rsid w:val="000A59D8"/>
    <w:rsid w:val="000B1BB9"/>
    <w:rsid w:val="000B1CA1"/>
    <w:rsid w:val="000B40B4"/>
    <w:rsid w:val="000B4123"/>
    <w:rsid w:val="000B58B0"/>
    <w:rsid w:val="000C6185"/>
    <w:rsid w:val="000C624A"/>
    <w:rsid w:val="000D031D"/>
    <w:rsid w:val="000D1C8B"/>
    <w:rsid w:val="000D317E"/>
    <w:rsid w:val="000D5C62"/>
    <w:rsid w:val="000E2B35"/>
    <w:rsid w:val="000E2F90"/>
    <w:rsid w:val="000E7BC3"/>
    <w:rsid w:val="000F63E5"/>
    <w:rsid w:val="00100555"/>
    <w:rsid w:val="001038C5"/>
    <w:rsid w:val="0010419F"/>
    <w:rsid w:val="00105C8D"/>
    <w:rsid w:val="00105F5B"/>
    <w:rsid w:val="0011311F"/>
    <w:rsid w:val="001134DC"/>
    <w:rsid w:val="00116A5E"/>
    <w:rsid w:val="00116F98"/>
    <w:rsid w:val="00117C42"/>
    <w:rsid w:val="00121C44"/>
    <w:rsid w:val="00124718"/>
    <w:rsid w:val="00126171"/>
    <w:rsid w:val="00127BC7"/>
    <w:rsid w:val="001333CB"/>
    <w:rsid w:val="00134C3C"/>
    <w:rsid w:val="00135F7C"/>
    <w:rsid w:val="00142A3C"/>
    <w:rsid w:val="00143A50"/>
    <w:rsid w:val="0014467B"/>
    <w:rsid w:val="001448F4"/>
    <w:rsid w:val="00146603"/>
    <w:rsid w:val="001502F7"/>
    <w:rsid w:val="00151D83"/>
    <w:rsid w:val="00151E2F"/>
    <w:rsid w:val="0016394D"/>
    <w:rsid w:val="0016450D"/>
    <w:rsid w:val="001648F1"/>
    <w:rsid w:val="00165F67"/>
    <w:rsid w:val="00170A67"/>
    <w:rsid w:val="00175044"/>
    <w:rsid w:val="00183091"/>
    <w:rsid w:val="001841EF"/>
    <w:rsid w:val="00185464"/>
    <w:rsid w:val="00191E12"/>
    <w:rsid w:val="00192123"/>
    <w:rsid w:val="0019213E"/>
    <w:rsid w:val="00192A17"/>
    <w:rsid w:val="00193991"/>
    <w:rsid w:val="00195C77"/>
    <w:rsid w:val="00195CE6"/>
    <w:rsid w:val="00196165"/>
    <w:rsid w:val="001A0084"/>
    <w:rsid w:val="001A0207"/>
    <w:rsid w:val="001A208D"/>
    <w:rsid w:val="001A2A10"/>
    <w:rsid w:val="001A424E"/>
    <w:rsid w:val="001A5F89"/>
    <w:rsid w:val="001B2CCF"/>
    <w:rsid w:val="001B561E"/>
    <w:rsid w:val="001C0BBA"/>
    <w:rsid w:val="001C1AE1"/>
    <w:rsid w:val="001C2B45"/>
    <w:rsid w:val="001C4693"/>
    <w:rsid w:val="001C6A75"/>
    <w:rsid w:val="001C75C6"/>
    <w:rsid w:val="001C77C2"/>
    <w:rsid w:val="001D02B0"/>
    <w:rsid w:val="001D08D0"/>
    <w:rsid w:val="001D1BF2"/>
    <w:rsid w:val="001D7750"/>
    <w:rsid w:val="001E03A1"/>
    <w:rsid w:val="001E356D"/>
    <w:rsid w:val="001E5D38"/>
    <w:rsid w:val="001E5E46"/>
    <w:rsid w:val="001E79A3"/>
    <w:rsid w:val="001F0E9B"/>
    <w:rsid w:val="001F59CB"/>
    <w:rsid w:val="001F7258"/>
    <w:rsid w:val="00204BF1"/>
    <w:rsid w:val="00205FEE"/>
    <w:rsid w:val="0020678E"/>
    <w:rsid w:val="002075A7"/>
    <w:rsid w:val="00207FC9"/>
    <w:rsid w:val="00215E47"/>
    <w:rsid w:val="00216D1C"/>
    <w:rsid w:val="00220F98"/>
    <w:rsid w:val="0022227B"/>
    <w:rsid w:val="00223073"/>
    <w:rsid w:val="002234C6"/>
    <w:rsid w:val="002327D1"/>
    <w:rsid w:val="00232D30"/>
    <w:rsid w:val="00233524"/>
    <w:rsid w:val="00235268"/>
    <w:rsid w:val="00235548"/>
    <w:rsid w:val="00235C7D"/>
    <w:rsid w:val="002372D1"/>
    <w:rsid w:val="00241ED7"/>
    <w:rsid w:val="00242B11"/>
    <w:rsid w:val="00243621"/>
    <w:rsid w:val="00244426"/>
    <w:rsid w:val="00244743"/>
    <w:rsid w:val="00250E54"/>
    <w:rsid w:val="0025110B"/>
    <w:rsid w:val="00251D77"/>
    <w:rsid w:val="002526ED"/>
    <w:rsid w:val="00252E38"/>
    <w:rsid w:val="00253AF6"/>
    <w:rsid w:val="00257854"/>
    <w:rsid w:val="002611D1"/>
    <w:rsid w:val="00262BB9"/>
    <w:rsid w:val="00263DFE"/>
    <w:rsid w:val="0026438A"/>
    <w:rsid w:val="0026481E"/>
    <w:rsid w:val="00264931"/>
    <w:rsid w:val="002660CB"/>
    <w:rsid w:val="00270F4F"/>
    <w:rsid w:val="00275DF5"/>
    <w:rsid w:val="00277109"/>
    <w:rsid w:val="00277532"/>
    <w:rsid w:val="0028070F"/>
    <w:rsid w:val="0028140B"/>
    <w:rsid w:val="00282CE1"/>
    <w:rsid w:val="00283EDE"/>
    <w:rsid w:val="00284FFC"/>
    <w:rsid w:val="002862A7"/>
    <w:rsid w:val="00293C82"/>
    <w:rsid w:val="002943B4"/>
    <w:rsid w:val="0029760D"/>
    <w:rsid w:val="002A0E54"/>
    <w:rsid w:val="002A3901"/>
    <w:rsid w:val="002A3DCA"/>
    <w:rsid w:val="002A4275"/>
    <w:rsid w:val="002A5C4B"/>
    <w:rsid w:val="002B1202"/>
    <w:rsid w:val="002B1868"/>
    <w:rsid w:val="002B18B8"/>
    <w:rsid w:val="002B330F"/>
    <w:rsid w:val="002B3BC4"/>
    <w:rsid w:val="002B45B3"/>
    <w:rsid w:val="002B4D90"/>
    <w:rsid w:val="002B5079"/>
    <w:rsid w:val="002B623C"/>
    <w:rsid w:val="002B6B10"/>
    <w:rsid w:val="002C26E1"/>
    <w:rsid w:val="002C27BA"/>
    <w:rsid w:val="002C4A70"/>
    <w:rsid w:val="002C4A8D"/>
    <w:rsid w:val="002C54C2"/>
    <w:rsid w:val="002C6768"/>
    <w:rsid w:val="002C6FE7"/>
    <w:rsid w:val="002D0F75"/>
    <w:rsid w:val="002D158F"/>
    <w:rsid w:val="002D18FC"/>
    <w:rsid w:val="002D2728"/>
    <w:rsid w:val="002D3CB8"/>
    <w:rsid w:val="002D5739"/>
    <w:rsid w:val="002D7713"/>
    <w:rsid w:val="002E16F4"/>
    <w:rsid w:val="002E3967"/>
    <w:rsid w:val="002E4B4D"/>
    <w:rsid w:val="002E5C95"/>
    <w:rsid w:val="002F1158"/>
    <w:rsid w:val="002F1AE1"/>
    <w:rsid w:val="002F2BD9"/>
    <w:rsid w:val="002F4242"/>
    <w:rsid w:val="002F47F5"/>
    <w:rsid w:val="002F699F"/>
    <w:rsid w:val="002F7B8D"/>
    <w:rsid w:val="00301F41"/>
    <w:rsid w:val="003042F6"/>
    <w:rsid w:val="003077DB"/>
    <w:rsid w:val="00314A6E"/>
    <w:rsid w:val="00315A83"/>
    <w:rsid w:val="0031712D"/>
    <w:rsid w:val="0031737C"/>
    <w:rsid w:val="00317A4D"/>
    <w:rsid w:val="00323C4E"/>
    <w:rsid w:val="00325939"/>
    <w:rsid w:val="003268C0"/>
    <w:rsid w:val="00327EB8"/>
    <w:rsid w:val="00332259"/>
    <w:rsid w:val="0033491B"/>
    <w:rsid w:val="00334DA3"/>
    <w:rsid w:val="003408BD"/>
    <w:rsid w:val="00347B09"/>
    <w:rsid w:val="00350880"/>
    <w:rsid w:val="00350C03"/>
    <w:rsid w:val="0035377E"/>
    <w:rsid w:val="003609AD"/>
    <w:rsid w:val="00360DF9"/>
    <w:rsid w:val="00360EC9"/>
    <w:rsid w:val="00361DBB"/>
    <w:rsid w:val="00364277"/>
    <w:rsid w:val="00367324"/>
    <w:rsid w:val="00376320"/>
    <w:rsid w:val="00376DAE"/>
    <w:rsid w:val="003818AE"/>
    <w:rsid w:val="003837C1"/>
    <w:rsid w:val="00385209"/>
    <w:rsid w:val="00386E7F"/>
    <w:rsid w:val="003873CC"/>
    <w:rsid w:val="00390761"/>
    <w:rsid w:val="003912F8"/>
    <w:rsid w:val="00393154"/>
    <w:rsid w:val="003952A6"/>
    <w:rsid w:val="003964A8"/>
    <w:rsid w:val="003A116F"/>
    <w:rsid w:val="003A166E"/>
    <w:rsid w:val="003A28B3"/>
    <w:rsid w:val="003A2B64"/>
    <w:rsid w:val="003A3252"/>
    <w:rsid w:val="003A33AD"/>
    <w:rsid w:val="003A344D"/>
    <w:rsid w:val="003A39B7"/>
    <w:rsid w:val="003A4F2B"/>
    <w:rsid w:val="003B0FE4"/>
    <w:rsid w:val="003B190F"/>
    <w:rsid w:val="003B3668"/>
    <w:rsid w:val="003B3AF1"/>
    <w:rsid w:val="003B44BB"/>
    <w:rsid w:val="003B788B"/>
    <w:rsid w:val="003C21AF"/>
    <w:rsid w:val="003C67B3"/>
    <w:rsid w:val="003C7BAA"/>
    <w:rsid w:val="003D1DE9"/>
    <w:rsid w:val="003D1E8C"/>
    <w:rsid w:val="003D3420"/>
    <w:rsid w:val="003D3B92"/>
    <w:rsid w:val="003D5315"/>
    <w:rsid w:val="003D684B"/>
    <w:rsid w:val="003D7A73"/>
    <w:rsid w:val="003E0164"/>
    <w:rsid w:val="003E180A"/>
    <w:rsid w:val="003E19EA"/>
    <w:rsid w:val="003E5420"/>
    <w:rsid w:val="003E5AD9"/>
    <w:rsid w:val="003E5CDC"/>
    <w:rsid w:val="003E6959"/>
    <w:rsid w:val="003E751E"/>
    <w:rsid w:val="003E768B"/>
    <w:rsid w:val="003F30C2"/>
    <w:rsid w:val="003F325F"/>
    <w:rsid w:val="003F437D"/>
    <w:rsid w:val="003F4456"/>
    <w:rsid w:val="003F5395"/>
    <w:rsid w:val="003F64F9"/>
    <w:rsid w:val="00400B6A"/>
    <w:rsid w:val="00400F4E"/>
    <w:rsid w:val="0040501B"/>
    <w:rsid w:val="00405064"/>
    <w:rsid w:val="00406B55"/>
    <w:rsid w:val="00411199"/>
    <w:rsid w:val="00414A84"/>
    <w:rsid w:val="00421266"/>
    <w:rsid w:val="00422434"/>
    <w:rsid w:val="00423EC0"/>
    <w:rsid w:val="00424CB2"/>
    <w:rsid w:val="0042626B"/>
    <w:rsid w:val="004274DF"/>
    <w:rsid w:val="00433243"/>
    <w:rsid w:val="00436D32"/>
    <w:rsid w:val="00440129"/>
    <w:rsid w:val="00442107"/>
    <w:rsid w:val="00443B56"/>
    <w:rsid w:val="0044422B"/>
    <w:rsid w:val="00445108"/>
    <w:rsid w:val="00452231"/>
    <w:rsid w:val="00452926"/>
    <w:rsid w:val="00453EC7"/>
    <w:rsid w:val="0045424D"/>
    <w:rsid w:val="00456DD9"/>
    <w:rsid w:val="004601C7"/>
    <w:rsid w:val="004604DC"/>
    <w:rsid w:val="00460BC9"/>
    <w:rsid w:val="0046491E"/>
    <w:rsid w:val="00470653"/>
    <w:rsid w:val="00473E48"/>
    <w:rsid w:val="00480F08"/>
    <w:rsid w:val="004812DA"/>
    <w:rsid w:val="0048209C"/>
    <w:rsid w:val="00491AA9"/>
    <w:rsid w:val="004925D2"/>
    <w:rsid w:val="0049336D"/>
    <w:rsid w:val="004947CF"/>
    <w:rsid w:val="004A0814"/>
    <w:rsid w:val="004A2D0F"/>
    <w:rsid w:val="004A38EB"/>
    <w:rsid w:val="004A5B36"/>
    <w:rsid w:val="004B0C25"/>
    <w:rsid w:val="004B0FD2"/>
    <w:rsid w:val="004B4A95"/>
    <w:rsid w:val="004B6540"/>
    <w:rsid w:val="004C2CA7"/>
    <w:rsid w:val="004C3212"/>
    <w:rsid w:val="004C3552"/>
    <w:rsid w:val="004C35F7"/>
    <w:rsid w:val="004C719F"/>
    <w:rsid w:val="004C75C2"/>
    <w:rsid w:val="004C7FB5"/>
    <w:rsid w:val="004D0BF8"/>
    <w:rsid w:val="004D2BF8"/>
    <w:rsid w:val="004D34B9"/>
    <w:rsid w:val="004D3564"/>
    <w:rsid w:val="004D4297"/>
    <w:rsid w:val="004D60FA"/>
    <w:rsid w:val="004D6675"/>
    <w:rsid w:val="004D7131"/>
    <w:rsid w:val="004E175F"/>
    <w:rsid w:val="004E23BD"/>
    <w:rsid w:val="004E4194"/>
    <w:rsid w:val="004E6239"/>
    <w:rsid w:val="004E6740"/>
    <w:rsid w:val="004E68B0"/>
    <w:rsid w:val="004E7EFA"/>
    <w:rsid w:val="004F27BA"/>
    <w:rsid w:val="004F3379"/>
    <w:rsid w:val="004F5EDC"/>
    <w:rsid w:val="004F7C47"/>
    <w:rsid w:val="00500113"/>
    <w:rsid w:val="00500742"/>
    <w:rsid w:val="005029F1"/>
    <w:rsid w:val="00503270"/>
    <w:rsid w:val="00505E88"/>
    <w:rsid w:val="0050625B"/>
    <w:rsid w:val="005064D2"/>
    <w:rsid w:val="0050694D"/>
    <w:rsid w:val="00506A5E"/>
    <w:rsid w:val="00506CCA"/>
    <w:rsid w:val="00512992"/>
    <w:rsid w:val="00512A2C"/>
    <w:rsid w:val="005138A8"/>
    <w:rsid w:val="005138BB"/>
    <w:rsid w:val="00516FD6"/>
    <w:rsid w:val="005209EF"/>
    <w:rsid w:val="00521CB5"/>
    <w:rsid w:val="005254EF"/>
    <w:rsid w:val="005255A5"/>
    <w:rsid w:val="00525C38"/>
    <w:rsid w:val="00534206"/>
    <w:rsid w:val="00534F96"/>
    <w:rsid w:val="00540B2D"/>
    <w:rsid w:val="00541A10"/>
    <w:rsid w:val="0054246A"/>
    <w:rsid w:val="00543836"/>
    <w:rsid w:val="00544200"/>
    <w:rsid w:val="00545AE4"/>
    <w:rsid w:val="00551F3D"/>
    <w:rsid w:val="005538C9"/>
    <w:rsid w:val="00555E15"/>
    <w:rsid w:val="005578DA"/>
    <w:rsid w:val="00560875"/>
    <w:rsid w:val="00560958"/>
    <w:rsid w:val="005636E3"/>
    <w:rsid w:val="00566497"/>
    <w:rsid w:val="00567949"/>
    <w:rsid w:val="00571C91"/>
    <w:rsid w:val="00571F32"/>
    <w:rsid w:val="00572905"/>
    <w:rsid w:val="00572936"/>
    <w:rsid w:val="00572E52"/>
    <w:rsid w:val="00575C7C"/>
    <w:rsid w:val="00576783"/>
    <w:rsid w:val="00577668"/>
    <w:rsid w:val="00580876"/>
    <w:rsid w:val="00587DF8"/>
    <w:rsid w:val="0059435A"/>
    <w:rsid w:val="005944BA"/>
    <w:rsid w:val="005965A4"/>
    <w:rsid w:val="00597AD8"/>
    <w:rsid w:val="005A18BF"/>
    <w:rsid w:val="005A6AA8"/>
    <w:rsid w:val="005A71CF"/>
    <w:rsid w:val="005A7822"/>
    <w:rsid w:val="005B1936"/>
    <w:rsid w:val="005B53FD"/>
    <w:rsid w:val="005B6B4C"/>
    <w:rsid w:val="005C0EDC"/>
    <w:rsid w:val="005C6171"/>
    <w:rsid w:val="005C7594"/>
    <w:rsid w:val="005D115D"/>
    <w:rsid w:val="005D2CC1"/>
    <w:rsid w:val="005D50F3"/>
    <w:rsid w:val="005D5EBE"/>
    <w:rsid w:val="005F2A6D"/>
    <w:rsid w:val="005F2FF2"/>
    <w:rsid w:val="005F3D15"/>
    <w:rsid w:val="005F544C"/>
    <w:rsid w:val="005F60F9"/>
    <w:rsid w:val="006001F7"/>
    <w:rsid w:val="00600491"/>
    <w:rsid w:val="00610D90"/>
    <w:rsid w:val="0061246E"/>
    <w:rsid w:val="00612749"/>
    <w:rsid w:val="006149B9"/>
    <w:rsid w:val="006152B7"/>
    <w:rsid w:val="0062343E"/>
    <w:rsid w:val="0062575C"/>
    <w:rsid w:val="0062706B"/>
    <w:rsid w:val="0062767C"/>
    <w:rsid w:val="00634BE8"/>
    <w:rsid w:val="006371C3"/>
    <w:rsid w:val="0064227F"/>
    <w:rsid w:val="00646950"/>
    <w:rsid w:val="00652C13"/>
    <w:rsid w:val="00652EC6"/>
    <w:rsid w:val="00654059"/>
    <w:rsid w:val="006601B7"/>
    <w:rsid w:val="00661C9A"/>
    <w:rsid w:val="006627D1"/>
    <w:rsid w:val="00665163"/>
    <w:rsid w:val="00665517"/>
    <w:rsid w:val="00665856"/>
    <w:rsid w:val="00665917"/>
    <w:rsid w:val="006666E8"/>
    <w:rsid w:val="006668F3"/>
    <w:rsid w:val="00671E28"/>
    <w:rsid w:val="00672677"/>
    <w:rsid w:val="00673BF2"/>
    <w:rsid w:val="00674547"/>
    <w:rsid w:val="00676B5F"/>
    <w:rsid w:val="00681138"/>
    <w:rsid w:val="006823A6"/>
    <w:rsid w:val="00682A4F"/>
    <w:rsid w:val="00682DF0"/>
    <w:rsid w:val="006864E4"/>
    <w:rsid w:val="00690BF1"/>
    <w:rsid w:val="00691732"/>
    <w:rsid w:val="0069496B"/>
    <w:rsid w:val="00694FF8"/>
    <w:rsid w:val="0069735A"/>
    <w:rsid w:val="00697D76"/>
    <w:rsid w:val="006A28B4"/>
    <w:rsid w:val="006A404C"/>
    <w:rsid w:val="006A5E92"/>
    <w:rsid w:val="006A68D8"/>
    <w:rsid w:val="006B16D5"/>
    <w:rsid w:val="006B35EF"/>
    <w:rsid w:val="006B7001"/>
    <w:rsid w:val="006C0E62"/>
    <w:rsid w:val="006C1C71"/>
    <w:rsid w:val="006C2A47"/>
    <w:rsid w:val="006C37C1"/>
    <w:rsid w:val="006C48D1"/>
    <w:rsid w:val="006C7758"/>
    <w:rsid w:val="006D437B"/>
    <w:rsid w:val="006D6AF1"/>
    <w:rsid w:val="006D72CB"/>
    <w:rsid w:val="006E498F"/>
    <w:rsid w:val="006E778C"/>
    <w:rsid w:val="006F1324"/>
    <w:rsid w:val="006F1C40"/>
    <w:rsid w:val="006F208E"/>
    <w:rsid w:val="006F2D7E"/>
    <w:rsid w:val="006F501E"/>
    <w:rsid w:val="00701DD6"/>
    <w:rsid w:val="007025A7"/>
    <w:rsid w:val="007052A3"/>
    <w:rsid w:val="0070562B"/>
    <w:rsid w:val="007064C0"/>
    <w:rsid w:val="00711198"/>
    <w:rsid w:val="00714B1D"/>
    <w:rsid w:val="007150A4"/>
    <w:rsid w:val="00715241"/>
    <w:rsid w:val="00715306"/>
    <w:rsid w:val="00715B34"/>
    <w:rsid w:val="0071717D"/>
    <w:rsid w:val="00720FB4"/>
    <w:rsid w:val="00723B25"/>
    <w:rsid w:val="0072490E"/>
    <w:rsid w:val="00724EC5"/>
    <w:rsid w:val="0072561A"/>
    <w:rsid w:val="00725663"/>
    <w:rsid w:val="007327AA"/>
    <w:rsid w:val="00733829"/>
    <w:rsid w:val="007351DF"/>
    <w:rsid w:val="00737034"/>
    <w:rsid w:val="00740B57"/>
    <w:rsid w:val="00741A4F"/>
    <w:rsid w:val="00743100"/>
    <w:rsid w:val="00746622"/>
    <w:rsid w:val="0074792D"/>
    <w:rsid w:val="00747A98"/>
    <w:rsid w:val="00753D55"/>
    <w:rsid w:val="00754E91"/>
    <w:rsid w:val="00756825"/>
    <w:rsid w:val="007623CE"/>
    <w:rsid w:val="007677F5"/>
    <w:rsid w:val="00767C5D"/>
    <w:rsid w:val="007700D2"/>
    <w:rsid w:val="00770930"/>
    <w:rsid w:val="00772280"/>
    <w:rsid w:val="00775807"/>
    <w:rsid w:val="007803E3"/>
    <w:rsid w:val="00781399"/>
    <w:rsid w:val="007816A8"/>
    <w:rsid w:val="00782ADA"/>
    <w:rsid w:val="0078354D"/>
    <w:rsid w:val="00784BC2"/>
    <w:rsid w:val="007853D3"/>
    <w:rsid w:val="0078784A"/>
    <w:rsid w:val="007903AC"/>
    <w:rsid w:val="00791AA7"/>
    <w:rsid w:val="00791C9F"/>
    <w:rsid w:val="007927BD"/>
    <w:rsid w:val="00797EB5"/>
    <w:rsid w:val="007A0180"/>
    <w:rsid w:val="007A027D"/>
    <w:rsid w:val="007A052A"/>
    <w:rsid w:val="007A0C06"/>
    <w:rsid w:val="007A3905"/>
    <w:rsid w:val="007A3A3F"/>
    <w:rsid w:val="007A4305"/>
    <w:rsid w:val="007A4771"/>
    <w:rsid w:val="007A65E3"/>
    <w:rsid w:val="007A7936"/>
    <w:rsid w:val="007B2161"/>
    <w:rsid w:val="007B7786"/>
    <w:rsid w:val="007B7FB6"/>
    <w:rsid w:val="007C2E08"/>
    <w:rsid w:val="007C5823"/>
    <w:rsid w:val="007C7964"/>
    <w:rsid w:val="007C7D75"/>
    <w:rsid w:val="007D3BDF"/>
    <w:rsid w:val="007D4ED0"/>
    <w:rsid w:val="007D5244"/>
    <w:rsid w:val="007D6985"/>
    <w:rsid w:val="007E15FD"/>
    <w:rsid w:val="007E47FA"/>
    <w:rsid w:val="007E506D"/>
    <w:rsid w:val="007E7013"/>
    <w:rsid w:val="007F0098"/>
    <w:rsid w:val="007F7BE9"/>
    <w:rsid w:val="00801485"/>
    <w:rsid w:val="00801902"/>
    <w:rsid w:val="00802E37"/>
    <w:rsid w:val="00803929"/>
    <w:rsid w:val="00803C53"/>
    <w:rsid w:val="00803E7F"/>
    <w:rsid w:val="0080472A"/>
    <w:rsid w:val="0080566A"/>
    <w:rsid w:val="00805DBC"/>
    <w:rsid w:val="00806513"/>
    <w:rsid w:val="008122F9"/>
    <w:rsid w:val="00814671"/>
    <w:rsid w:val="0081554D"/>
    <w:rsid w:val="00816D45"/>
    <w:rsid w:val="00816DB9"/>
    <w:rsid w:val="008173DB"/>
    <w:rsid w:val="00821A0D"/>
    <w:rsid w:val="00822CA2"/>
    <w:rsid w:val="0082531F"/>
    <w:rsid w:val="00825595"/>
    <w:rsid w:val="00827A1D"/>
    <w:rsid w:val="0083159F"/>
    <w:rsid w:val="008330ED"/>
    <w:rsid w:val="00833137"/>
    <w:rsid w:val="008334EE"/>
    <w:rsid w:val="008343CC"/>
    <w:rsid w:val="00835BC9"/>
    <w:rsid w:val="00835FC7"/>
    <w:rsid w:val="0083626D"/>
    <w:rsid w:val="008362B9"/>
    <w:rsid w:val="00836F80"/>
    <w:rsid w:val="0084161B"/>
    <w:rsid w:val="00842EE5"/>
    <w:rsid w:val="00844762"/>
    <w:rsid w:val="00846B2C"/>
    <w:rsid w:val="00847D5B"/>
    <w:rsid w:val="00850A16"/>
    <w:rsid w:val="00852290"/>
    <w:rsid w:val="00857D31"/>
    <w:rsid w:val="00860623"/>
    <w:rsid w:val="00860BC0"/>
    <w:rsid w:val="008634F2"/>
    <w:rsid w:val="00864046"/>
    <w:rsid w:val="0086579B"/>
    <w:rsid w:val="00866369"/>
    <w:rsid w:val="0087125E"/>
    <w:rsid w:val="00871774"/>
    <w:rsid w:val="008728A8"/>
    <w:rsid w:val="00874805"/>
    <w:rsid w:val="008748CE"/>
    <w:rsid w:val="00876518"/>
    <w:rsid w:val="00883C4C"/>
    <w:rsid w:val="00884D5E"/>
    <w:rsid w:val="0088500D"/>
    <w:rsid w:val="0089588E"/>
    <w:rsid w:val="008975F7"/>
    <w:rsid w:val="008A1264"/>
    <w:rsid w:val="008A17FE"/>
    <w:rsid w:val="008A33D5"/>
    <w:rsid w:val="008A51E1"/>
    <w:rsid w:val="008A5B30"/>
    <w:rsid w:val="008A6A7B"/>
    <w:rsid w:val="008B1CCC"/>
    <w:rsid w:val="008B2A78"/>
    <w:rsid w:val="008B3604"/>
    <w:rsid w:val="008B5A06"/>
    <w:rsid w:val="008B6313"/>
    <w:rsid w:val="008C1689"/>
    <w:rsid w:val="008C25EA"/>
    <w:rsid w:val="008C2858"/>
    <w:rsid w:val="008C62C7"/>
    <w:rsid w:val="008D3EEA"/>
    <w:rsid w:val="008D5B75"/>
    <w:rsid w:val="008D619A"/>
    <w:rsid w:val="008D7700"/>
    <w:rsid w:val="008D7EB6"/>
    <w:rsid w:val="008E0F00"/>
    <w:rsid w:val="008E0FE1"/>
    <w:rsid w:val="008E204B"/>
    <w:rsid w:val="008E40BF"/>
    <w:rsid w:val="008E4104"/>
    <w:rsid w:val="008E59C9"/>
    <w:rsid w:val="008E5B32"/>
    <w:rsid w:val="008E74BB"/>
    <w:rsid w:val="008F3D0C"/>
    <w:rsid w:val="008F44AB"/>
    <w:rsid w:val="008F4F5C"/>
    <w:rsid w:val="008F73B3"/>
    <w:rsid w:val="009016A9"/>
    <w:rsid w:val="009028C0"/>
    <w:rsid w:val="00903159"/>
    <w:rsid w:val="00910522"/>
    <w:rsid w:val="0091057A"/>
    <w:rsid w:val="00911664"/>
    <w:rsid w:val="00911F33"/>
    <w:rsid w:val="009122BE"/>
    <w:rsid w:val="0091454B"/>
    <w:rsid w:val="009170D1"/>
    <w:rsid w:val="009179BA"/>
    <w:rsid w:val="009200D0"/>
    <w:rsid w:val="0092113D"/>
    <w:rsid w:val="0092221A"/>
    <w:rsid w:val="009232D1"/>
    <w:rsid w:val="00925119"/>
    <w:rsid w:val="00926F0A"/>
    <w:rsid w:val="00930348"/>
    <w:rsid w:val="009311A2"/>
    <w:rsid w:val="00934357"/>
    <w:rsid w:val="0093522C"/>
    <w:rsid w:val="00935AA6"/>
    <w:rsid w:val="00936BE6"/>
    <w:rsid w:val="00943C98"/>
    <w:rsid w:val="009453A1"/>
    <w:rsid w:val="00945867"/>
    <w:rsid w:val="00946DB5"/>
    <w:rsid w:val="009529D1"/>
    <w:rsid w:val="0095346C"/>
    <w:rsid w:val="00955BF5"/>
    <w:rsid w:val="00955DC5"/>
    <w:rsid w:val="00963A14"/>
    <w:rsid w:val="00964B04"/>
    <w:rsid w:val="00966030"/>
    <w:rsid w:val="00967642"/>
    <w:rsid w:val="00967A9E"/>
    <w:rsid w:val="00970EB8"/>
    <w:rsid w:val="00973029"/>
    <w:rsid w:val="00974666"/>
    <w:rsid w:val="0097532A"/>
    <w:rsid w:val="009768E9"/>
    <w:rsid w:val="00983D64"/>
    <w:rsid w:val="00984DD5"/>
    <w:rsid w:val="0098517E"/>
    <w:rsid w:val="00987DD6"/>
    <w:rsid w:val="00990031"/>
    <w:rsid w:val="009912FE"/>
    <w:rsid w:val="009934D4"/>
    <w:rsid w:val="00993E0F"/>
    <w:rsid w:val="009B67E3"/>
    <w:rsid w:val="009B69D6"/>
    <w:rsid w:val="009C0375"/>
    <w:rsid w:val="009C4D81"/>
    <w:rsid w:val="009C6A7A"/>
    <w:rsid w:val="009C72D9"/>
    <w:rsid w:val="009D1818"/>
    <w:rsid w:val="009D4072"/>
    <w:rsid w:val="009D64DD"/>
    <w:rsid w:val="009D6590"/>
    <w:rsid w:val="009E0010"/>
    <w:rsid w:val="009E0B38"/>
    <w:rsid w:val="009E17E7"/>
    <w:rsid w:val="009E1F2D"/>
    <w:rsid w:val="009E309A"/>
    <w:rsid w:val="009E4045"/>
    <w:rsid w:val="009E42FF"/>
    <w:rsid w:val="009E6B1F"/>
    <w:rsid w:val="009F481B"/>
    <w:rsid w:val="009F4EAE"/>
    <w:rsid w:val="009F5F1A"/>
    <w:rsid w:val="009F6CFF"/>
    <w:rsid w:val="00A00B31"/>
    <w:rsid w:val="00A00BB1"/>
    <w:rsid w:val="00A0702C"/>
    <w:rsid w:val="00A1196E"/>
    <w:rsid w:val="00A12775"/>
    <w:rsid w:val="00A13062"/>
    <w:rsid w:val="00A1557F"/>
    <w:rsid w:val="00A1610B"/>
    <w:rsid w:val="00A16803"/>
    <w:rsid w:val="00A168B5"/>
    <w:rsid w:val="00A16E9E"/>
    <w:rsid w:val="00A1701B"/>
    <w:rsid w:val="00A21823"/>
    <w:rsid w:val="00A21F39"/>
    <w:rsid w:val="00A22661"/>
    <w:rsid w:val="00A2443C"/>
    <w:rsid w:val="00A256AE"/>
    <w:rsid w:val="00A25B7F"/>
    <w:rsid w:val="00A26D0F"/>
    <w:rsid w:val="00A300AA"/>
    <w:rsid w:val="00A3137D"/>
    <w:rsid w:val="00A3262F"/>
    <w:rsid w:val="00A36182"/>
    <w:rsid w:val="00A40097"/>
    <w:rsid w:val="00A40184"/>
    <w:rsid w:val="00A40530"/>
    <w:rsid w:val="00A40A6F"/>
    <w:rsid w:val="00A41200"/>
    <w:rsid w:val="00A4633B"/>
    <w:rsid w:val="00A46E35"/>
    <w:rsid w:val="00A51464"/>
    <w:rsid w:val="00A51FCB"/>
    <w:rsid w:val="00A5304E"/>
    <w:rsid w:val="00A533BF"/>
    <w:rsid w:val="00A5387C"/>
    <w:rsid w:val="00A5401E"/>
    <w:rsid w:val="00A55A30"/>
    <w:rsid w:val="00A56E9A"/>
    <w:rsid w:val="00A62CDB"/>
    <w:rsid w:val="00A63E6F"/>
    <w:rsid w:val="00A65CB7"/>
    <w:rsid w:val="00A67E4E"/>
    <w:rsid w:val="00A716BB"/>
    <w:rsid w:val="00A733EB"/>
    <w:rsid w:val="00A74FC5"/>
    <w:rsid w:val="00A769A5"/>
    <w:rsid w:val="00A818A1"/>
    <w:rsid w:val="00A819AF"/>
    <w:rsid w:val="00A8433A"/>
    <w:rsid w:val="00A85EC3"/>
    <w:rsid w:val="00A873FA"/>
    <w:rsid w:val="00A94083"/>
    <w:rsid w:val="00A96641"/>
    <w:rsid w:val="00AA4131"/>
    <w:rsid w:val="00AA4BA0"/>
    <w:rsid w:val="00AB199C"/>
    <w:rsid w:val="00AB293A"/>
    <w:rsid w:val="00AB2ABD"/>
    <w:rsid w:val="00AB3814"/>
    <w:rsid w:val="00AB3D8B"/>
    <w:rsid w:val="00AB72C6"/>
    <w:rsid w:val="00AB784D"/>
    <w:rsid w:val="00AC0C0F"/>
    <w:rsid w:val="00AC24CA"/>
    <w:rsid w:val="00AC4255"/>
    <w:rsid w:val="00AC773E"/>
    <w:rsid w:val="00AC7F23"/>
    <w:rsid w:val="00AD4CD7"/>
    <w:rsid w:val="00AD6329"/>
    <w:rsid w:val="00AE0BFD"/>
    <w:rsid w:val="00AE16E1"/>
    <w:rsid w:val="00AE2D03"/>
    <w:rsid w:val="00AE3EA5"/>
    <w:rsid w:val="00AE4A61"/>
    <w:rsid w:val="00AE4CB3"/>
    <w:rsid w:val="00AE5065"/>
    <w:rsid w:val="00AE53E8"/>
    <w:rsid w:val="00AE5450"/>
    <w:rsid w:val="00AE680D"/>
    <w:rsid w:val="00AE72EA"/>
    <w:rsid w:val="00AE7C17"/>
    <w:rsid w:val="00AF0B7E"/>
    <w:rsid w:val="00AF1A87"/>
    <w:rsid w:val="00AF3E3C"/>
    <w:rsid w:val="00AF7CF3"/>
    <w:rsid w:val="00B01310"/>
    <w:rsid w:val="00B0163D"/>
    <w:rsid w:val="00B016D0"/>
    <w:rsid w:val="00B05A1E"/>
    <w:rsid w:val="00B071FB"/>
    <w:rsid w:val="00B10D7F"/>
    <w:rsid w:val="00B143C0"/>
    <w:rsid w:val="00B16960"/>
    <w:rsid w:val="00B174D3"/>
    <w:rsid w:val="00B17AD8"/>
    <w:rsid w:val="00B239A7"/>
    <w:rsid w:val="00B2604B"/>
    <w:rsid w:val="00B26CE8"/>
    <w:rsid w:val="00B27D4F"/>
    <w:rsid w:val="00B30011"/>
    <w:rsid w:val="00B301FE"/>
    <w:rsid w:val="00B30919"/>
    <w:rsid w:val="00B3117D"/>
    <w:rsid w:val="00B318CC"/>
    <w:rsid w:val="00B35776"/>
    <w:rsid w:val="00B35D55"/>
    <w:rsid w:val="00B37EC1"/>
    <w:rsid w:val="00B40906"/>
    <w:rsid w:val="00B41FBA"/>
    <w:rsid w:val="00B43700"/>
    <w:rsid w:val="00B52135"/>
    <w:rsid w:val="00B558BE"/>
    <w:rsid w:val="00B56889"/>
    <w:rsid w:val="00B57BFC"/>
    <w:rsid w:val="00B61467"/>
    <w:rsid w:val="00B61793"/>
    <w:rsid w:val="00B641F6"/>
    <w:rsid w:val="00B64954"/>
    <w:rsid w:val="00B6680E"/>
    <w:rsid w:val="00B816CE"/>
    <w:rsid w:val="00B82053"/>
    <w:rsid w:val="00B83056"/>
    <w:rsid w:val="00B94F97"/>
    <w:rsid w:val="00BA1C4D"/>
    <w:rsid w:val="00BA5587"/>
    <w:rsid w:val="00BB24C7"/>
    <w:rsid w:val="00BB307A"/>
    <w:rsid w:val="00BB4D9B"/>
    <w:rsid w:val="00BC00D5"/>
    <w:rsid w:val="00BC0AD9"/>
    <w:rsid w:val="00BC4469"/>
    <w:rsid w:val="00BC4A1F"/>
    <w:rsid w:val="00BC72AF"/>
    <w:rsid w:val="00BC76EB"/>
    <w:rsid w:val="00BC7D47"/>
    <w:rsid w:val="00BD003E"/>
    <w:rsid w:val="00BD1787"/>
    <w:rsid w:val="00BD1B91"/>
    <w:rsid w:val="00BD31DF"/>
    <w:rsid w:val="00BD58D4"/>
    <w:rsid w:val="00BE019C"/>
    <w:rsid w:val="00BE0FA6"/>
    <w:rsid w:val="00BE27CE"/>
    <w:rsid w:val="00BE5DDE"/>
    <w:rsid w:val="00BE6CBA"/>
    <w:rsid w:val="00BE6F7D"/>
    <w:rsid w:val="00BE7427"/>
    <w:rsid w:val="00BF0411"/>
    <w:rsid w:val="00C00289"/>
    <w:rsid w:val="00C00C7D"/>
    <w:rsid w:val="00C00CBB"/>
    <w:rsid w:val="00C00FE0"/>
    <w:rsid w:val="00C01402"/>
    <w:rsid w:val="00C05842"/>
    <w:rsid w:val="00C06921"/>
    <w:rsid w:val="00C06BF3"/>
    <w:rsid w:val="00C11A3C"/>
    <w:rsid w:val="00C11A90"/>
    <w:rsid w:val="00C14C5E"/>
    <w:rsid w:val="00C1592A"/>
    <w:rsid w:val="00C20060"/>
    <w:rsid w:val="00C21689"/>
    <w:rsid w:val="00C2398A"/>
    <w:rsid w:val="00C24409"/>
    <w:rsid w:val="00C24C81"/>
    <w:rsid w:val="00C254A8"/>
    <w:rsid w:val="00C255C3"/>
    <w:rsid w:val="00C27241"/>
    <w:rsid w:val="00C27433"/>
    <w:rsid w:val="00C27AD8"/>
    <w:rsid w:val="00C30AF8"/>
    <w:rsid w:val="00C317C1"/>
    <w:rsid w:val="00C317D6"/>
    <w:rsid w:val="00C33463"/>
    <w:rsid w:val="00C343DC"/>
    <w:rsid w:val="00C34823"/>
    <w:rsid w:val="00C4491C"/>
    <w:rsid w:val="00C506AF"/>
    <w:rsid w:val="00C516D2"/>
    <w:rsid w:val="00C5211E"/>
    <w:rsid w:val="00C52524"/>
    <w:rsid w:val="00C564AC"/>
    <w:rsid w:val="00C579AA"/>
    <w:rsid w:val="00C60D58"/>
    <w:rsid w:val="00C61495"/>
    <w:rsid w:val="00C63C3D"/>
    <w:rsid w:val="00C667FA"/>
    <w:rsid w:val="00C70DEF"/>
    <w:rsid w:val="00C70FA8"/>
    <w:rsid w:val="00C7450B"/>
    <w:rsid w:val="00C74DF2"/>
    <w:rsid w:val="00C761BC"/>
    <w:rsid w:val="00C77F53"/>
    <w:rsid w:val="00C82E1C"/>
    <w:rsid w:val="00C84421"/>
    <w:rsid w:val="00C8628C"/>
    <w:rsid w:val="00C870BF"/>
    <w:rsid w:val="00C874C0"/>
    <w:rsid w:val="00C878BC"/>
    <w:rsid w:val="00C9148E"/>
    <w:rsid w:val="00C91D15"/>
    <w:rsid w:val="00C927F2"/>
    <w:rsid w:val="00C93A81"/>
    <w:rsid w:val="00C95073"/>
    <w:rsid w:val="00C9510F"/>
    <w:rsid w:val="00CA114C"/>
    <w:rsid w:val="00CA33B3"/>
    <w:rsid w:val="00CB1318"/>
    <w:rsid w:val="00CB304B"/>
    <w:rsid w:val="00CB382B"/>
    <w:rsid w:val="00CB4B85"/>
    <w:rsid w:val="00CB5D27"/>
    <w:rsid w:val="00CB6AE3"/>
    <w:rsid w:val="00CC0119"/>
    <w:rsid w:val="00CC0CF5"/>
    <w:rsid w:val="00CC610F"/>
    <w:rsid w:val="00CD0433"/>
    <w:rsid w:val="00CD18A0"/>
    <w:rsid w:val="00CD1C15"/>
    <w:rsid w:val="00CD25BD"/>
    <w:rsid w:val="00CD6148"/>
    <w:rsid w:val="00CE005C"/>
    <w:rsid w:val="00CE2B43"/>
    <w:rsid w:val="00CE4A84"/>
    <w:rsid w:val="00CF3E4A"/>
    <w:rsid w:val="00CF59E4"/>
    <w:rsid w:val="00CF64C8"/>
    <w:rsid w:val="00CF6F8F"/>
    <w:rsid w:val="00D0194B"/>
    <w:rsid w:val="00D022E9"/>
    <w:rsid w:val="00D03171"/>
    <w:rsid w:val="00D03DF6"/>
    <w:rsid w:val="00D050A5"/>
    <w:rsid w:val="00D0516A"/>
    <w:rsid w:val="00D10056"/>
    <w:rsid w:val="00D12B6F"/>
    <w:rsid w:val="00D161F0"/>
    <w:rsid w:val="00D16EAF"/>
    <w:rsid w:val="00D225EF"/>
    <w:rsid w:val="00D22C8D"/>
    <w:rsid w:val="00D24E4E"/>
    <w:rsid w:val="00D24F0A"/>
    <w:rsid w:val="00D26C1A"/>
    <w:rsid w:val="00D328B8"/>
    <w:rsid w:val="00D348F5"/>
    <w:rsid w:val="00D3628B"/>
    <w:rsid w:val="00D362A1"/>
    <w:rsid w:val="00D37232"/>
    <w:rsid w:val="00D4187C"/>
    <w:rsid w:val="00D422DB"/>
    <w:rsid w:val="00D42865"/>
    <w:rsid w:val="00D46374"/>
    <w:rsid w:val="00D46BE8"/>
    <w:rsid w:val="00D528D0"/>
    <w:rsid w:val="00D53974"/>
    <w:rsid w:val="00D53C60"/>
    <w:rsid w:val="00D54A6A"/>
    <w:rsid w:val="00D5528C"/>
    <w:rsid w:val="00D553B2"/>
    <w:rsid w:val="00D558F6"/>
    <w:rsid w:val="00D56C69"/>
    <w:rsid w:val="00D61586"/>
    <w:rsid w:val="00D61823"/>
    <w:rsid w:val="00D64780"/>
    <w:rsid w:val="00D672F9"/>
    <w:rsid w:val="00D70A85"/>
    <w:rsid w:val="00D72064"/>
    <w:rsid w:val="00D72E69"/>
    <w:rsid w:val="00D74F67"/>
    <w:rsid w:val="00D751C8"/>
    <w:rsid w:val="00D76819"/>
    <w:rsid w:val="00D77257"/>
    <w:rsid w:val="00D8052F"/>
    <w:rsid w:val="00D823E6"/>
    <w:rsid w:val="00D83DB1"/>
    <w:rsid w:val="00D84519"/>
    <w:rsid w:val="00D9735F"/>
    <w:rsid w:val="00DA6DBE"/>
    <w:rsid w:val="00DA7457"/>
    <w:rsid w:val="00DA771D"/>
    <w:rsid w:val="00DB1D33"/>
    <w:rsid w:val="00DB247A"/>
    <w:rsid w:val="00DB2489"/>
    <w:rsid w:val="00DB51CF"/>
    <w:rsid w:val="00DB6C80"/>
    <w:rsid w:val="00DB6DE5"/>
    <w:rsid w:val="00DC00E8"/>
    <w:rsid w:val="00DC1C68"/>
    <w:rsid w:val="00DC5F12"/>
    <w:rsid w:val="00DD17DF"/>
    <w:rsid w:val="00DD3C2A"/>
    <w:rsid w:val="00DD590D"/>
    <w:rsid w:val="00DD775D"/>
    <w:rsid w:val="00DE2880"/>
    <w:rsid w:val="00DE3C8E"/>
    <w:rsid w:val="00DE51C0"/>
    <w:rsid w:val="00DE5419"/>
    <w:rsid w:val="00DE63E2"/>
    <w:rsid w:val="00DF580F"/>
    <w:rsid w:val="00DF581C"/>
    <w:rsid w:val="00DF5A16"/>
    <w:rsid w:val="00DF7101"/>
    <w:rsid w:val="00E00120"/>
    <w:rsid w:val="00E00B36"/>
    <w:rsid w:val="00E01F21"/>
    <w:rsid w:val="00E06BC7"/>
    <w:rsid w:val="00E100BB"/>
    <w:rsid w:val="00E1173D"/>
    <w:rsid w:val="00E11848"/>
    <w:rsid w:val="00E1201B"/>
    <w:rsid w:val="00E15C75"/>
    <w:rsid w:val="00E163FC"/>
    <w:rsid w:val="00E25F7B"/>
    <w:rsid w:val="00E267CA"/>
    <w:rsid w:val="00E31A79"/>
    <w:rsid w:val="00E327EA"/>
    <w:rsid w:val="00E335F0"/>
    <w:rsid w:val="00E3389C"/>
    <w:rsid w:val="00E37C10"/>
    <w:rsid w:val="00E41AA9"/>
    <w:rsid w:val="00E46437"/>
    <w:rsid w:val="00E46708"/>
    <w:rsid w:val="00E47E14"/>
    <w:rsid w:val="00E47ED4"/>
    <w:rsid w:val="00E52D2D"/>
    <w:rsid w:val="00E563DE"/>
    <w:rsid w:val="00E60F3A"/>
    <w:rsid w:val="00E656AC"/>
    <w:rsid w:val="00E66617"/>
    <w:rsid w:val="00E7242E"/>
    <w:rsid w:val="00E7697B"/>
    <w:rsid w:val="00E769BF"/>
    <w:rsid w:val="00E770FE"/>
    <w:rsid w:val="00E77F2C"/>
    <w:rsid w:val="00E77F6A"/>
    <w:rsid w:val="00E8008D"/>
    <w:rsid w:val="00E80F18"/>
    <w:rsid w:val="00E81B9F"/>
    <w:rsid w:val="00E9162D"/>
    <w:rsid w:val="00E92DDF"/>
    <w:rsid w:val="00E97653"/>
    <w:rsid w:val="00E97C44"/>
    <w:rsid w:val="00EA0914"/>
    <w:rsid w:val="00EA2852"/>
    <w:rsid w:val="00EA4E1A"/>
    <w:rsid w:val="00EA4EFA"/>
    <w:rsid w:val="00EA5212"/>
    <w:rsid w:val="00EA6471"/>
    <w:rsid w:val="00EA73F0"/>
    <w:rsid w:val="00EB7F7E"/>
    <w:rsid w:val="00EC06F4"/>
    <w:rsid w:val="00EC6C5E"/>
    <w:rsid w:val="00ED056E"/>
    <w:rsid w:val="00ED2EC9"/>
    <w:rsid w:val="00ED3102"/>
    <w:rsid w:val="00ED5CD5"/>
    <w:rsid w:val="00EE1912"/>
    <w:rsid w:val="00EE236C"/>
    <w:rsid w:val="00EE504C"/>
    <w:rsid w:val="00EE797C"/>
    <w:rsid w:val="00EF1BEE"/>
    <w:rsid w:val="00EF1DD3"/>
    <w:rsid w:val="00EF6E9C"/>
    <w:rsid w:val="00F00083"/>
    <w:rsid w:val="00F006AF"/>
    <w:rsid w:val="00F00C06"/>
    <w:rsid w:val="00F10CBA"/>
    <w:rsid w:val="00F12253"/>
    <w:rsid w:val="00F12E6E"/>
    <w:rsid w:val="00F1311F"/>
    <w:rsid w:val="00F15641"/>
    <w:rsid w:val="00F16805"/>
    <w:rsid w:val="00F16936"/>
    <w:rsid w:val="00F21DF0"/>
    <w:rsid w:val="00F27069"/>
    <w:rsid w:val="00F277E5"/>
    <w:rsid w:val="00F33C6C"/>
    <w:rsid w:val="00F34BFC"/>
    <w:rsid w:val="00F37440"/>
    <w:rsid w:val="00F37DB7"/>
    <w:rsid w:val="00F402B6"/>
    <w:rsid w:val="00F4121B"/>
    <w:rsid w:val="00F4305B"/>
    <w:rsid w:val="00F44139"/>
    <w:rsid w:val="00F46540"/>
    <w:rsid w:val="00F5259D"/>
    <w:rsid w:val="00F539FB"/>
    <w:rsid w:val="00F55485"/>
    <w:rsid w:val="00F5617D"/>
    <w:rsid w:val="00F57EA8"/>
    <w:rsid w:val="00F6003F"/>
    <w:rsid w:val="00F61146"/>
    <w:rsid w:val="00F616E4"/>
    <w:rsid w:val="00F638EA"/>
    <w:rsid w:val="00F63B3A"/>
    <w:rsid w:val="00F647D1"/>
    <w:rsid w:val="00F64B2D"/>
    <w:rsid w:val="00F6563C"/>
    <w:rsid w:val="00F66430"/>
    <w:rsid w:val="00F714D9"/>
    <w:rsid w:val="00F72A96"/>
    <w:rsid w:val="00F74261"/>
    <w:rsid w:val="00F76614"/>
    <w:rsid w:val="00F8040F"/>
    <w:rsid w:val="00F8069A"/>
    <w:rsid w:val="00F80DEA"/>
    <w:rsid w:val="00F819D5"/>
    <w:rsid w:val="00F81F5B"/>
    <w:rsid w:val="00F8318D"/>
    <w:rsid w:val="00F83EE6"/>
    <w:rsid w:val="00F87623"/>
    <w:rsid w:val="00F91DFD"/>
    <w:rsid w:val="00F93A22"/>
    <w:rsid w:val="00F93B62"/>
    <w:rsid w:val="00F96C0F"/>
    <w:rsid w:val="00F9737A"/>
    <w:rsid w:val="00F97F92"/>
    <w:rsid w:val="00FA1043"/>
    <w:rsid w:val="00FA554E"/>
    <w:rsid w:val="00FA5AB2"/>
    <w:rsid w:val="00FA605D"/>
    <w:rsid w:val="00FA69B5"/>
    <w:rsid w:val="00FA6B98"/>
    <w:rsid w:val="00FA78A2"/>
    <w:rsid w:val="00FA7FA0"/>
    <w:rsid w:val="00FB0A7A"/>
    <w:rsid w:val="00FB4B35"/>
    <w:rsid w:val="00FB7779"/>
    <w:rsid w:val="00FC11AF"/>
    <w:rsid w:val="00FC156B"/>
    <w:rsid w:val="00FC269C"/>
    <w:rsid w:val="00FC5CA6"/>
    <w:rsid w:val="00FD195B"/>
    <w:rsid w:val="00FD4A6B"/>
    <w:rsid w:val="00FD4F73"/>
    <w:rsid w:val="00FE0CD4"/>
    <w:rsid w:val="00FE237E"/>
    <w:rsid w:val="00FE5FF9"/>
    <w:rsid w:val="00FE631A"/>
    <w:rsid w:val="00FF10F0"/>
    <w:rsid w:val="00FF18A4"/>
    <w:rsid w:val="00FF4C16"/>
    <w:rsid w:val="00FF586A"/>
    <w:rsid w:val="00FF58A2"/>
    <w:rsid w:val="00FF6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0196BC8-34B2-4B97-A976-C8022A11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7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387C"/>
    <w:pPr>
      <w:spacing w:after="0"/>
    </w:pPr>
    <w:rPr>
      <w:rFonts w:ascii="Verdana" w:hAnsi="Verdana"/>
      <w:sz w:val="20"/>
    </w:rPr>
  </w:style>
  <w:style w:type="paragraph" w:styleId="Titre1">
    <w:name w:val="heading 1"/>
    <w:aliases w:val="Headline,Heading 1 (NN),Titre 1.,Partie,Partie1,Partie2,Partie3,Partie4,Partie5,Partie6,Partie7,Partie8,Partie9,Partie10,Partie11,Partie21,Partie31,Partie41,Partie51,Partie61,Partie71,Partie81,Partie91,Partie101,Partie12,Partie22,Partie32,h1,1,g"/>
    <w:basedOn w:val="Normal"/>
    <w:next w:val="Normal"/>
    <w:link w:val="Titre1Car"/>
    <w:qFormat/>
    <w:rsid w:val="000E7BC3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aliases w:val="h2,2,headi,heading2,h21,h22,21,Heading Two,Prophead 2,HD2,H2,PIP Head 2,heading 2,ASAPHeading 2,Titre 2 CEA,Gliederung2,h2 (TOC),(Alt+2),Bold 14,L2,head 2,header2,head 21,header21,head 22,header22,h23,head 23,header23,h211,head 211,header211,T2"/>
    <w:basedOn w:val="Normal"/>
    <w:next w:val="Normal"/>
    <w:link w:val="Titre2Car"/>
    <w:autoRedefine/>
    <w:qFormat/>
    <w:rsid w:val="000E7BC3"/>
    <w:pPr>
      <w:keepNext/>
      <w:numPr>
        <w:ilvl w:val="1"/>
        <w:numId w:val="7"/>
      </w:numPr>
      <w:spacing w:before="240" w:after="60" w:line="240" w:lineRule="auto"/>
      <w:outlineLvl w:val="1"/>
    </w:pPr>
    <w:rPr>
      <w:rFonts w:ascii="Helvetica" w:eastAsia="Times" w:hAnsi="Helvetica" w:cs="Times New Roman"/>
      <w:i/>
      <w:iCs/>
      <w:sz w:val="28"/>
      <w:szCs w:val="28"/>
      <w:lang w:eastAsia="fr-FR"/>
    </w:rPr>
  </w:style>
  <w:style w:type="paragraph" w:styleId="Titre3">
    <w:name w:val="heading 3"/>
    <w:aliases w:val="h3,h31,Heading Three,Prophead 3,TextProp,3,Titre niveau 3,H3,Arial 12 Fett,ASAPHeading 3,Titre 31,t3.T3,l3,CT,Titre 3 SQ,T3,Section,Section1,Section2,Section3,Section4,Section5,Section6,Section7,Section8,Section9,Section10,Section11,heading 3"/>
    <w:basedOn w:val="Normal"/>
    <w:next w:val="Normal"/>
    <w:link w:val="Titre3Car"/>
    <w:autoRedefine/>
    <w:qFormat/>
    <w:rsid w:val="000E7BC3"/>
    <w:pPr>
      <w:keepNext/>
      <w:numPr>
        <w:ilvl w:val="2"/>
        <w:numId w:val="7"/>
      </w:numPr>
      <w:spacing w:before="240" w:after="120" w:line="240" w:lineRule="auto"/>
      <w:outlineLvl w:val="2"/>
    </w:pPr>
    <w:rPr>
      <w:rFonts w:ascii="Arial" w:eastAsia="Times" w:hAnsi="Arial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qFormat/>
    <w:rsid w:val="0061246E"/>
    <w:pPr>
      <w:keepNext/>
      <w:tabs>
        <w:tab w:val="num" w:pos="864"/>
      </w:tabs>
      <w:spacing w:before="240" w:after="60" w:line="240" w:lineRule="auto"/>
      <w:ind w:left="864" w:hanging="864"/>
      <w:outlineLvl w:val="3"/>
    </w:pPr>
    <w:rPr>
      <w:rFonts w:ascii="Arial" w:eastAsia="Times New Roman" w:hAnsi="Arial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qFormat/>
    <w:rsid w:val="0061246E"/>
    <w:pPr>
      <w:tabs>
        <w:tab w:val="num" w:pos="1008"/>
      </w:tabs>
      <w:spacing w:before="240" w:after="60" w:line="240" w:lineRule="auto"/>
      <w:ind w:left="1008" w:hanging="1008"/>
      <w:outlineLvl w:val="4"/>
    </w:pPr>
    <w:rPr>
      <w:rFonts w:ascii="Arial" w:eastAsia="Times New Roman" w:hAnsi="Arial" w:cs="Times New Roman"/>
      <w:b/>
      <w:bCs/>
      <w:iCs/>
      <w:szCs w:val="26"/>
    </w:rPr>
  </w:style>
  <w:style w:type="paragraph" w:styleId="Titre6">
    <w:name w:val="heading 6"/>
    <w:basedOn w:val="Normal"/>
    <w:next w:val="Normal"/>
    <w:link w:val="Titre6Car"/>
    <w:qFormat/>
    <w:rsid w:val="0061246E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</w:rPr>
  </w:style>
  <w:style w:type="paragraph" w:styleId="Titre7">
    <w:name w:val="heading 7"/>
    <w:basedOn w:val="Normal"/>
    <w:next w:val="Normal"/>
    <w:link w:val="Titre7Car"/>
    <w:qFormat/>
    <w:rsid w:val="0061246E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b/>
      <w:szCs w:val="24"/>
    </w:rPr>
  </w:style>
  <w:style w:type="paragraph" w:styleId="Titre8">
    <w:name w:val="heading 8"/>
    <w:basedOn w:val="Normal"/>
    <w:next w:val="Normal"/>
    <w:link w:val="Titre8Car"/>
    <w:qFormat/>
    <w:rsid w:val="0061246E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61246E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ody">
    <w:name w:val="Body"/>
    <w:aliases w:val="b"/>
    <w:basedOn w:val="Normal"/>
    <w:rsid w:val="00B6680E"/>
    <w:pPr>
      <w:spacing w:before="120" w:line="240" w:lineRule="exact"/>
    </w:pPr>
    <w:rPr>
      <w:rFonts w:ascii="Arial" w:eastAsia="Times" w:hAnsi="Arial" w:cs="Times New Roman"/>
      <w:szCs w:val="20"/>
      <w:lang w:eastAsia="fr-FR"/>
    </w:rPr>
  </w:style>
  <w:style w:type="paragraph" w:customStyle="1" w:styleId="xl22">
    <w:name w:val="xl22"/>
    <w:basedOn w:val="Normal"/>
    <w:rsid w:val="00B6680E"/>
    <w:pPr>
      <w:spacing w:before="100" w:beforeAutospacing="1" w:after="100" w:afterAutospacing="1" w:line="240" w:lineRule="auto"/>
    </w:pPr>
    <w:rPr>
      <w:rFonts w:ascii="Arial" w:eastAsia="Arial Unicode MS" w:hAnsi="Arial" w:cs="Arial"/>
      <w:b/>
      <w:bCs/>
      <w:sz w:val="24"/>
      <w:szCs w:val="24"/>
      <w:lang w:val="en-GB"/>
    </w:rPr>
  </w:style>
  <w:style w:type="table" w:styleId="Grilledutableau">
    <w:name w:val="Table Grid"/>
    <w:basedOn w:val="TableauNormal"/>
    <w:uiPriority w:val="59"/>
    <w:rsid w:val="00044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eclaire-Accent11">
    <w:name w:val="Liste claire - Accent 11"/>
    <w:basedOn w:val="TableauNormal"/>
    <w:uiPriority w:val="61"/>
    <w:rsid w:val="00044E1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moyenne2-Accent1">
    <w:name w:val="Medium List 2 Accent 1"/>
    <w:basedOn w:val="TableauNormal"/>
    <w:uiPriority w:val="66"/>
    <w:rsid w:val="00044E1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Corps">
    <w:name w:val="Corps"/>
    <w:basedOn w:val="Policepardfaut"/>
    <w:rsid w:val="00044E1F"/>
    <w:rPr>
      <w:rFonts w:ascii="Arial" w:hAnsi="Arial"/>
      <w:sz w:val="20"/>
    </w:rPr>
  </w:style>
  <w:style w:type="paragraph" w:customStyle="1" w:styleId="Heading">
    <w:name w:val="Heading"/>
    <w:basedOn w:val="Normal"/>
    <w:uiPriority w:val="2"/>
    <w:qFormat/>
    <w:rsid w:val="000E7BC3"/>
    <w:pPr>
      <w:keepNext/>
      <w:keepLines/>
      <w:pBdr>
        <w:bottom w:val="single" w:sz="12" w:space="1" w:color="005172"/>
      </w:pBdr>
      <w:spacing w:before="480" w:after="240" w:line="240" w:lineRule="auto"/>
      <w:outlineLvl w:val="0"/>
    </w:pPr>
    <w:rPr>
      <w:rFonts w:ascii="Arial" w:eastAsia="Times New Roman" w:hAnsi="Arial" w:cs="Times New Roman"/>
      <w:b/>
      <w:bCs/>
      <w:color w:val="005172"/>
      <w:sz w:val="44"/>
      <w:szCs w:val="28"/>
      <w:lang w:val="en-GB"/>
    </w:rPr>
  </w:style>
  <w:style w:type="character" w:customStyle="1" w:styleId="Titre1Car">
    <w:name w:val="Titre 1 Car"/>
    <w:aliases w:val="Headline Car,Heading 1 (NN) Car,Titre 1. Car,Partie Car,Partie1 Car,Partie2 Car,Partie3 Car,Partie4 Car,Partie5 Car,Partie6 Car,Partie7 Car,Partie8 Car,Partie9 Car,Partie10 Car,Partie11 Car,Partie21 Car,Partie31 Car,Partie41 Car,Partie51 Car"/>
    <w:basedOn w:val="Policepardfaut"/>
    <w:link w:val="Titre1"/>
    <w:rsid w:val="000E7B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E7BC3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0E7BC3"/>
    <w:pPr>
      <w:spacing w:before="120" w:after="120"/>
    </w:pPr>
    <w:rPr>
      <w:rFonts w:asciiTheme="minorHAnsi" w:hAnsiTheme="minorHAnsi"/>
      <w:b/>
      <w:bCs/>
      <w:caps/>
      <w:szCs w:val="20"/>
    </w:rPr>
  </w:style>
  <w:style w:type="character" w:styleId="Lienhypertexte">
    <w:name w:val="Hyperlink"/>
    <w:basedOn w:val="Policepardfaut"/>
    <w:uiPriority w:val="99"/>
    <w:unhideWhenUsed/>
    <w:rsid w:val="000E7BC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E7B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E7BC3"/>
    <w:rPr>
      <w:rFonts w:ascii="Tahoma" w:hAnsi="Tahoma" w:cs="Tahoma"/>
      <w:sz w:val="16"/>
      <w:szCs w:val="16"/>
    </w:rPr>
  </w:style>
  <w:style w:type="character" w:customStyle="1" w:styleId="Titre2Car">
    <w:name w:val="Titre 2 Car"/>
    <w:aliases w:val="h2 Car,2 Car,headi Car,heading2 Car,h21 Car,h22 Car,21 Car,Heading Two Car,Prophead 2 Car,HD2 Car,H2 Car,PIP Head 2 Car,heading 2 Car,ASAPHeading 2 Car,Titre 2 CEA Car,Gliederung2 Car,h2 (TOC) Car,(Alt+2) Car,Bold 14 Car,L2 Car,head 2 Car"/>
    <w:basedOn w:val="Policepardfaut"/>
    <w:link w:val="Titre2"/>
    <w:rsid w:val="000E7BC3"/>
    <w:rPr>
      <w:rFonts w:ascii="Helvetica" w:eastAsia="Times" w:hAnsi="Helvetica" w:cs="Times New Roman"/>
      <w:i/>
      <w:iCs/>
      <w:sz w:val="28"/>
      <w:szCs w:val="28"/>
      <w:lang w:eastAsia="fr-FR"/>
    </w:rPr>
  </w:style>
  <w:style w:type="character" w:customStyle="1" w:styleId="Titre3Car">
    <w:name w:val="Titre 3 Car"/>
    <w:aliases w:val="h3 Car,h31 Car,Heading Three Car,Prophead 3 Car,TextProp Car,3 Car,Titre niveau 3 Car,H3 Car,Arial 12 Fett Car,ASAPHeading 3 Car,Titre 31 Car,t3.T3 Car,l3 Car,CT Car,Titre 3 SQ Car,T3 Car,Section Car,Section1 Car,Section2 Car,Section3 Car"/>
    <w:basedOn w:val="Policepardfaut"/>
    <w:link w:val="Titre3"/>
    <w:rsid w:val="000E7BC3"/>
    <w:rPr>
      <w:rFonts w:ascii="Arial" w:eastAsia="Times" w:hAnsi="Arial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E7BC3"/>
    <w:pPr>
      <w:ind w:left="720"/>
      <w:contextualSpacing/>
    </w:pPr>
  </w:style>
  <w:style w:type="paragraph" w:styleId="TM2">
    <w:name w:val="toc 2"/>
    <w:basedOn w:val="Normal"/>
    <w:next w:val="Normal"/>
    <w:autoRedefine/>
    <w:uiPriority w:val="39"/>
    <w:unhideWhenUsed/>
    <w:rsid w:val="000E7BC3"/>
    <w:pPr>
      <w:ind w:left="200"/>
    </w:pPr>
    <w:rPr>
      <w:rFonts w:asciiTheme="minorHAnsi" w:hAnsiTheme="minorHAnsi"/>
      <w:smallCaps/>
      <w:szCs w:val="20"/>
    </w:rPr>
  </w:style>
  <w:style w:type="table" w:customStyle="1" w:styleId="Trameclaire-Accent11">
    <w:name w:val="Trame claire - Accent 11"/>
    <w:basedOn w:val="TableauNormal"/>
    <w:uiPriority w:val="60"/>
    <w:rsid w:val="00963A14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Header">
    <w:name w:val="Table Header"/>
    <w:basedOn w:val="Normal"/>
    <w:uiPriority w:val="6"/>
    <w:qFormat/>
    <w:rsid w:val="00963A14"/>
    <w:pPr>
      <w:spacing w:before="240" w:line="240" w:lineRule="auto"/>
    </w:pPr>
    <w:rPr>
      <w:rFonts w:ascii="Arial" w:eastAsia="Calibri" w:hAnsi="Arial" w:cs="Times New Roman"/>
      <w:b/>
      <w:color w:val="FFFFFF"/>
      <w:sz w:val="28"/>
      <w:lang w:val="en-GB"/>
    </w:rPr>
  </w:style>
  <w:style w:type="paragraph" w:customStyle="1" w:styleId="TableText">
    <w:name w:val="Table Text"/>
    <w:basedOn w:val="Normal"/>
    <w:uiPriority w:val="6"/>
    <w:qFormat/>
    <w:rsid w:val="00963A14"/>
    <w:pPr>
      <w:spacing w:before="240" w:line="240" w:lineRule="auto"/>
    </w:pPr>
    <w:rPr>
      <w:rFonts w:ascii="Arial" w:eastAsia="Calibri" w:hAnsi="Arial" w:cs="Times New Roman"/>
      <w:sz w:val="18"/>
      <w:lang w:val="en-GB"/>
    </w:rPr>
  </w:style>
  <w:style w:type="paragraph" w:customStyle="1" w:styleId="TableBullet1">
    <w:name w:val="Table Bullet 1"/>
    <w:basedOn w:val="Normal"/>
    <w:link w:val="TableBullet1Char"/>
    <w:uiPriority w:val="6"/>
    <w:qFormat/>
    <w:rsid w:val="00963A14"/>
    <w:pPr>
      <w:numPr>
        <w:numId w:val="2"/>
      </w:numPr>
      <w:spacing w:before="60" w:after="60" w:line="240" w:lineRule="auto"/>
      <w:ind w:left="357" w:hanging="357"/>
    </w:pPr>
    <w:rPr>
      <w:rFonts w:ascii="Arial" w:eastAsia="Calibri" w:hAnsi="Arial" w:cs="Times New Roman"/>
      <w:sz w:val="18"/>
      <w:szCs w:val="18"/>
      <w:lang w:val="en-GB"/>
    </w:rPr>
  </w:style>
  <w:style w:type="paragraph" w:customStyle="1" w:styleId="TableBullet2">
    <w:name w:val="Table Bullet 2"/>
    <w:basedOn w:val="Normal"/>
    <w:link w:val="TableBullet2Char"/>
    <w:uiPriority w:val="6"/>
    <w:qFormat/>
    <w:rsid w:val="00963A14"/>
    <w:pPr>
      <w:numPr>
        <w:numId w:val="3"/>
      </w:numPr>
      <w:spacing w:before="60" w:after="60" w:line="240" w:lineRule="auto"/>
      <w:ind w:left="714" w:hanging="357"/>
    </w:pPr>
    <w:rPr>
      <w:rFonts w:ascii="Arial" w:eastAsia="Calibri" w:hAnsi="Arial" w:cs="Times New Roman"/>
      <w:sz w:val="18"/>
      <w:szCs w:val="18"/>
      <w:lang w:val="en-GB"/>
    </w:rPr>
  </w:style>
  <w:style w:type="character" w:customStyle="1" w:styleId="TableBullet1Char">
    <w:name w:val="Table Bullet 1 Char"/>
    <w:basedOn w:val="Policepardfaut"/>
    <w:link w:val="TableBullet1"/>
    <w:uiPriority w:val="6"/>
    <w:rsid w:val="00963A14"/>
    <w:rPr>
      <w:rFonts w:ascii="Arial" w:eastAsia="Calibri" w:hAnsi="Arial" w:cs="Times New Roman"/>
      <w:sz w:val="18"/>
      <w:szCs w:val="18"/>
      <w:lang w:val="en-GB"/>
    </w:rPr>
  </w:style>
  <w:style w:type="paragraph" w:customStyle="1" w:styleId="TableBulletNumber">
    <w:name w:val="Table Bullet Number"/>
    <w:basedOn w:val="Normal"/>
    <w:link w:val="TableBulletNumberChar"/>
    <w:uiPriority w:val="6"/>
    <w:qFormat/>
    <w:rsid w:val="00963A14"/>
    <w:pPr>
      <w:numPr>
        <w:numId w:val="4"/>
      </w:numPr>
      <w:spacing w:before="60" w:after="60" w:line="240" w:lineRule="auto"/>
      <w:ind w:left="357" w:hanging="357"/>
    </w:pPr>
    <w:rPr>
      <w:rFonts w:ascii="Arial" w:eastAsia="Calibri" w:hAnsi="Arial" w:cs="Times New Roman"/>
      <w:sz w:val="18"/>
      <w:szCs w:val="18"/>
      <w:lang w:val="en-GB"/>
    </w:rPr>
  </w:style>
  <w:style w:type="character" w:customStyle="1" w:styleId="TableBullet2Char">
    <w:name w:val="Table Bullet 2 Char"/>
    <w:basedOn w:val="Policepardfaut"/>
    <w:link w:val="TableBullet2"/>
    <w:uiPriority w:val="6"/>
    <w:rsid w:val="00963A14"/>
    <w:rPr>
      <w:rFonts w:ascii="Arial" w:eastAsia="Calibri" w:hAnsi="Arial" w:cs="Times New Roman"/>
      <w:sz w:val="18"/>
      <w:szCs w:val="18"/>
      <w:lang w:val="en-GB"/>
    </w:rPr>
  </w:style>
  <w:style w:type="character" w:customStyle="1" w:styleId="TableBulletNumberChar">
    <w:name w:val="Table Bullet Number Char"/>
    <w:basedOn w:val="Policepardfaut"/>
    <w:link w:val="TableBulletNumber"/>
    <w:uiPriority w:val="6"/>
    <w:rsid w:val="00963A14"/>
    <w:rPr>
      <w:rFonts w:ascii="Arial" w:eastAsia="Calibri" w:hAnsi="Arial" w:cs="Times New Roman"/>
      <w:sz w:val="18"/>
      <w:szCs w:val="18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082784"/>
    <w:pPr>
      <w:ind w:left="400"/>
    </w:pPr>
    <w:rPr>
      <w:rFonts w:asciiTheme="minorHAnsi" w:hAnsiTheme="minorHAnsi"/>
      <w:i/>
      <w:iCs/>
      <w:szCs w:val="20"/>
    </w:rPr>
  </w:style>
  <w:style w:type="paragraph" w:customStyle="1" w:styleId="Bullet1">
    <w:name w:val="Bullet 1"/>
    <w:basedOn w:val="Normal"/>
    <w:link w:val="Bullet1Char"/>
    <w:uiPriority w:val="3"/>
    <w:qFormat/>
    <w:rsid w:val="00F16936"/>
    <w:pPr>
      <w:numPr>
        <w:numId w:val="5"/>
      </w:numPr>
      <w:spacing w:before="120" w:after="120" w:line="240" w:lineRule="auto"/>
    </w:pPr>
    <w:rPr>
      <w:rFonts w:ascii="Arial" w:eastAsia="Calibri" w:hAnsi="Arial" w:cs="Times New Roman"/>
      <w:lang w:val="en-GB"/>
    </w:rPr>
  </w:style>
  <w:style w:type="character" w:customStyle="1" w:styleId="Bullet1Char">
    <w:name w:val="Bullet 1 Char"/>
    <w:basedOn w:val="Policepardfaut"/>
    <w:link w:val="Bullet1"/>
    <w:uiPriority w:val="3"/>
    <w:rsid w:val="00F16936"/>
    <w:rPr>
      <w:rFonts w:ascii="Arial" w:eastAsia="Calibri" w:hAnsi="Arial" w:cs="Times New Roman"/>
      <w:sz w:val="20"/>
      <w:lang w:val="en-GB"/>
    </w:rPr>
  </w:style>
  <w:style w:type="paragraph" w:customStyle="1" w:styleId="Bullet2">
    <w:name w:val="Bullet 2"/>
    <w:basedOn w:val="Normal"/>
    <w:link w:val="Bullet2Char"/>
    <w:uiPriority w:val="3"/>
    <w:qFormat/>
    <w:rsid w:val="00F16936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lang w:val="en-GB"/>
    </w:rPr>
  </w:style>
  <w:style w:type="character" w:customStyle="1" w:styleId="Bullet2Char">
    <w:name w:val="Bullet 2 Char"/>
    <w:basedOn w:val="Policepardfaut"/>
    <w:link w:val="Bullet2"/>
    <w:uiPriority w:val="3"/>
    <w:rsid w:val="00F16936"/>
    <w:rPr>
      <w:rFonts w:ascii="Arial" w:eastAsia="Calibri" w:hAnsi="Arial" w:cs="Times New Roman"/>
      <w:sz w:val="20"/>
      <w:lang w:val="en-GB"/>
    </w:rPr>
  </w:style>
  <w:style w:type="character" w:customStyle="1" w:styleId="Titre4Car">
    <w:name w:val="Titre 4 Car"/>
    <w:basedOn w:val="Policepardfaut"/>
    <w:link w:val="Titre4"/>
    <w:rsid w:val="0061246E"/>
    <w:rPr>
      <w:rFonts w:ascii="Arial" w:eastAsia="Times New Roman" w:hAnsi="Arial" w:cs="Times New Roman"/>
      <w:b/>
      <w:bCs/>
      <w:i/>
      <w:szCs w:val="28"/>
    </w:rPr>
  </w:style>
  <w:style w:type="character" w:customStyle="1" w:styleId="Titre5Car">
    <w:name w:val="Titre 5 Car"/>
    <w:basedOn w:val="Policepardfaut"/>
    <w:link w:val="Titre5"/>
    <w:rsid w:val="0061246E"/>
    <w:rPr>
      <w:rFonts w:ascii="Arial" w:eastAsia="Times New Roman" w:hAnsi="Arial" w:cs="Times New Roman"/>
      <w:b/>
      <w:bCs/>
      <w:iCs/>
      <w:szCs w:val="26"/>
    </w:rPr>
  </w:style>
  <w:style w:type="character" w:customStyle="1" w:styleId="Titre6Car">
    <w:name w:val="Titre 6 Car"/>
    <w:basedOn w:val="Policepardfaut"/>
    <w:link w:val="Titre6"/>
    <w:rsid w:val="0061246E"/>
    <w:rPr>
      <w:rFonts w:ascii="Times New Roman" w:eastAsia="Times New Roman" w:hAnsi="Times New Roman" w:cs="Times New Roman"/>
      <w:b/>
      <w:bCs/>
    </w:rPr>
  </w:style>
  <w:style w:type="character" w:customStyle="1" w:styleId="Titre7Car">
    <w:name w:val="Titre 7 Car"/>
    <w:basedOn w:val="Policepardfaut"/>
    <w:link w:val="Titre7"/>
    <w:rsid w:val="0061246E"/>
    <w:rPr>
      <w:rFonts w:ascii="Times New Roman" w:eastAsia="Times New Roman" w:hAnsi="Times New Roman" w:cs="Times New Roman"/>
      <w:b/>
      <w:szCs w:val="24"/>
    </w:rPr>
  </w:style>
  <w:style w:type="character" w:customStyle="1" w:styleId="Titre8Car">
    <w:name w:val="Titre 8 Car"/>
    <w:basedOn w:val="Policepardfaut"/>
    <w:link w:val="Titre8"/>
    <w:rsid w:val="0061246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rsid w:val="0061246E"/>
    <w:rPr>
      <w:rFonts w:ascii="Arial" w:eastAsia="Times New Roman" w:hAnsi="Arial" w:cs="Arial"/>
    </w:rPr>
  </w:style>
  <w:style w:type="paragraph" w:styleId="En-tte">
    <w:name w:val="header"/>
    <w:aliases w:val="En-tête1,E.e,h,Even"/>
    <w:basedOn w:val="Normal"/>
    <w:link w:val="En-tteCar"/>
    <w:unhideWhenUsed/>
    <w:rsid w:val="00F7661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En-tête1 Car,E.e Car,h Car,Even Car"/>
    <w:basedOn w:val="Policepardfaut"/>
    <w:link w:val="En-tte"/>
    <w:uiPriority w:val="99"/>
    <w:rsid w:val="00F76614"/>
  </w:style>
  <w:style w:type="paragraph" w:styleId="Pieddepage">
    <w:name w:val="footer"/>
    <w:basedOn w:val="Normal"/>
    <w:link w:val="PieddepageCar"/>
    <w:uiPriority w:val="7"/>
    <w:unhideWhenUsed/>
    <w:qFormat/>
    <w:rsid w:val="00F7661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7"/>
    <w:rsid w:val="00F76614"/>
  </w:style>
  <w:style w:type="paragraph" w:styleId="NormalWeb">
    <w:name w:val="Normal (Web)"/>
    <w:basedOn w:val="Normal"/>
    <w:uiPriority w:val="99"/>
    <w:unhideWhenUsed/>
    <w:rsid w:val="007A0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converted-space">
    <w:name w:val="apple-converted-space"/>
    <w:basedOn w:val="Policepardfaut"/>
    <w:rsid w:val="007A027D"/>
  </w:style>
  <w:style w:type="paragraph" w:customStyle="1" w:styleId="Enum1">
    <w:name w:val="Enum1"/>
    <w:basedOn w:val="Normal"/>
    <w:link w:val="Enum1Car"/>
    <w:uiPriority w:val="99"/>
    <w:rsid w:val="00EA0914"/>
    <w:pPr>
      <w:keepLines/>
      <w:widowControl w:val="0"/>
      <w:numPr>
        <w:numId w:val="8"/>
      </w:numPr>
      <w:spacing w:before="180" w:line="240" w:lineRule="auto"/>
    </w:pPr>
    <w:rPr>
      <w:rFonts w:ascii="Arial" w:eastAsia="Times New Roman" w:hAnsi="Arial" w:cs="Times New Roman"/>
      <w:szCs w:val="20"/>
      <w:lang w:eastAsia="fr-FR"/>
    </w:rPr>
  </w:style>
  <w:style w:type="character" w:customStyle="1" w:styleId="Enum1Car">
    <w:name w:val="Enum1 Car"/>
    <w:basedOn w:val="Policepardfaut"/>
    <w:link w:val="Enum1"/>
    <w:uiPriority w:val="99"/>
    <w:locked/>
    <w:rsid w:val="00EA0914"/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DocNormal">
    <w:name w:val="Doc Normal"/>
    <w:basedOn w:val="Normal"/>
    <w:link w:val="DocNormalCar"/>
    <w:rsid w:val="0054246A"/>
    <w:pPr>
      <w:spacing w:before="120" w:after="120" w:line="240" w:lineRule="auto"/>
      <w:ind w:left="357" w:right="284"/>
      <w:jc w:val="both"/>
    </w:pPr>
    <w:rPr>
      <w:rFonts w:ascii="Arial" w:eastAsia="Calibri" w:hAnsi="Arial" w:cs="Times New Roman"/>
      <w:color w:val="000080"/>
      <w:szCs w:val="24"/>
      <w:lang w:val="en-US"/>
    </w:rPr>
  </w:style>
  <w:style w:type="character" w:customStyle="1" w:styleId="DocNormalCar">
    <w:name w:val="Doc Normal Car"/>
    <w:link w:val="DocNormal"/>
    <w:rsid w:val="0054246A"/>
    <w:rPr>
      <w:rFonts w:ascii="Arial" w:eastAsia="Calibri" w:hAnsi="Arial" w:cs="Times New Roman"/>
      <w:color w:val="000080"/>
      <w:sz w:val="20"/>
      <w:szCs w:val="24"/>
      <w:lang w:val="en-US"/>
    </w:rPr>
  </w:style>
  <w:style w:type="paragraph" w:customStyle="1" w:styleId="SAPniv0">
    <w:name w:val="SAP_niv0"/>
    <w:basedOn w:val="Normal"/>
    <w:link w:val="SAPniv0Char"/>
    <w:qFormat/>
    <w:rsid w:val="00AB2ABD"/>
    <w:pPr>
      <w:spacing w:line="240" w:lineRule="auto"/>
      <w:ind w:left="709"/>
      <w:jc w:val="both"/>
    </w:pPr>
    <w:rPr>
      <w:rFonts w:ascii="Calibri" w:eastAsia="Times New Roman" w:hAnsi="Calibri" w:cs="Times New Roman"/>
      <w:sz w:val="22"/>
      <w:szCs w:val="20"/>
      <w:lang w:val="en-US" w:eastAsia="fr-FR"/>
    </w:rPr>
  </w:style>
  <w:style w:type="character" w:customStyle="1" w:styleId="SAPniv0Char">
    <w:name w:val="SAP_niv0 Char"/>
    <w:link w:val="SAPniv0"/>
    <w:rsid w:val="00AB2ABD"/>
    <w:rPr>
      <w:rFonts w:ascii="Calibri" w:eastAsia="Times New Roman" w:hAnsi="Calibri" w:cs="Times New Roman"/>
      <w:szCs w:val="20"/>
      <w:lang w:val="en-US" w:eastAsia="fr-FR"/>
    </w:rPr>
  </w:style>
  <w:style w:type="paragraph" w:customStyle="1" w:styleId="NormalGSI">
    <w:name w:val="Normal GSI"/>
    <w:basedOn w:val="DocNormal"/>
    <w:link w:val="NormalGSICar"/>
    <w:qFormat/>
    <w:rsid w:val="00135F7C"/>
    <w:pPr>
      <w:spacing w:after="0"/>
    </w:pPr>
    <w:rPr>
      <w:rFonts w:ascii="Alstom" w:hAnsi="Alstom"/>
      <w:lang w:val="en-GB"/>
    </w:rPr>
  </w:style>
  <w:style w:type="character" w:customStyle="1" w:styleId="NormalGSICar">
    <w:name w:val="Normal GSI Car"/>
    <w:link w:val="NormalGSI"/>
    <w:rsid w:val="00135F7C"/>
    <w:rPr>
      <w:rFonts w:ascii="Alstom" w:eastAsia="Calibri" w:hAnsi="Alstom" w:cs="Times New Roman"/>
      <w:color w:val="000080"/>
      <w:sz w:val="20"/>
      <w:szCs w:val="24"/>
      <w:lang w:val="en-GB"/>
    </w:rPr>
  </w:style>
  <w:style w:type="paragraph" w:customStyle="1" w:styleId="Bullet3">
    <w:name w:val="Bullet3"/>
    <w:basedOn w:val="Normal"/>
    <w:rsid w:val="004B6540"/>
    <w:pPr>
      <w:numPr>
        <w:numId w:val="9"/>
      </w:numPr>
      <w:spacing w:line="240" w:lineRule="auto"/>
      <w:ind w:right="559"/>
      <w:jc w:val="both"/>
    </w:pPr>
    <w:rPr>
      <w:rFonts w:ascii="FuturaA Bk BT" w:eastAsia="Calibri" w:hAnsi="FuturaA Bk BT" w:cs="Times New Roman"/>
      <w:snapToGrid w:val="0"/>
      <w:color w:val="000080"/>
      <w:szCs w:val="24"/>
      <w:lang w:val="en-GB" w:eastAsia="fr-FR"/>
    </w:rPr>
  </w:style>
  <w:style w:type="paragraph" w:customStyle="1" w:styleId="sapxdpparagraph">
    <w:name w:val="sapxdpparagraph"/>
    <w:basedOn w:val="Normal"/>
    <w:rsid w:val="003F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apxdpproductname">
    <w:name w:val="sapxdpproductname"/>
    <w:basedOn w:val="Policepardfaut"/>
    <w:rsid w:val="003F30C2"/>
  </w:style>
  <w:style w:type="paragraph" w:customStyle="1" w:styleId="DocHeading1">
    <w:name w:val="Doc Heading 1"/>
    <w:basedOn w:val="Normal"/>
    <w:next w:val="DocNormal"/>
    <w:rsid w:val="00D56C69"/>
    <w:pPr>
      <w:keepNext/>
      <w:numPr>
        <w:numId w:val="10"/>
      </w:numPr>
      <w:pBdr>
        <w:bottom w:val="single" w:sz="12" w:space="1" w:color="000080"/>
      </w:pBdr>
      <w:spacing w:before="120" w:after="240" w:line="240" w:lineRule="auto"/>
      <w:ind w:right="-284"/>
      <w:jc w:val="both"/>
    </w:pPr>
    <w:rPr>
      <w:rFonts w:ascii="Arial" w:eastAsia="Calibri" w:hAnsi="Arial" w:cs="Times New Roman"/>
      <w:b/>
      <w:color w:val="000080"/>
      <w:sz w:val="24"/>
      <w:szCs w:val="24"/>
      <w:lang w:val="en-US"/>
    </w:rPr>
  </w:style>
  <w:style w:type="paragraph" w:customStyle="1" w:styleId="DocHeading2">
    <w:name w:val="Doc Heading 2"/>
    <w:basedOn w:val="DocNormal"/>
    <w:next w:val="DocNormal"/>
    <w:rsid w:val="00D56C69"/>
    <w:pPr>
      <w:keepNext/>
      <w:numPr>
        <w:ilvl w:val="1"/>
        <w:numId w:val="10"/>
      </w:numPr>
      <w:spacing w:after="60"/>
      <w:ind w:right="-68"/>
      <w:jc w:val="left"/>
    </w:pPr>
    <w:rPr>
      <w:b/>
      <w:sz w:val="22"/>
    </w:rPr>
  </w:style>
  <w:style w:type="paragraph" w:customStyle="1" w:styleId="DocHeading3">
    <w:name w:val="Doc Heading 3"/>
    <w:basedOn w:val="DocNormal"/>
    <w:next w:val="DocNormal"/>
    <w:rsid w:val="00D56C69"/>
    <w:pPr>
      <w:keepNext/>
      <w:numPr>
        <w:ilvl w:val="2"/>
        <w:numId w:val="10"/>
      </w:numPr>
    </w:pPr>
    <w:rPr>
      <w:rFonts w:ascii="Alstom" w:hAnsi="Alstom"/>
      <w:b/>
    </w:rPr>
  </w:style>
  <w:style w:type="character" w:styleId="lev">
    <w:name w:val="Strong"/>
    <w:uiPriority w:val="22"/>
    <w:qFormat/>
    <w:rsid w:val="00D56C69"/>
    <w:rPr>
      <w:b/>
      <w:bCs/>
    </w:rPr>
  </w:style>
  <w:style w:type="paragraph" w:customStyle="1" w:styleId="GSIStyle3">
    <w:name w:val="GSI Style3"/>
    <w:basedOn w:val="DocHeading3"/>
    <w:next w:val="NormalGSI"/>
    <w:link w:val="GSIStyle3Car"/>
    <w:qFormat/>
    <w:rsid w:val="00D56C69"/>
    <w:pPr>
      <w:spacing w:before="240" w:after="0"/>
      <w:outlineLvl w:val="2"/>
    </w:pPr>
    <w:rPr>
      <w:lang w:val="en-GB"/>
    </w:rPr>
  </w:style>
  <w:style w:type="character" w:customStyle="1" w:styleId="GSIStyle3Car">
    <w:name w:val="GSI Style3 Car"/>
    <w:link w:val="GSIStyle3"/>
    <w:rsid w:val="00D56C69"/>
    <w:rPr>
      <w:rFonts w:ascii="Alstom" w:eastAsia="Calibri" w:hAnsi="Alstom" w:cs="Times New Roman"/>
      <w:b/>
      <w:color w:val="000080"/>
      <w:sz w:val="20"/>
      <w:szCs w:val="24"/>
      <w:lang w:val="en-GB"/>
    </w:rPr>
  </w:style>
  <w:style w:type="paragraph" w:customStyle="1" w:styleId="GSIStyle4">
    <w:name w:val="GSI Style4"/>
    <w:basedOn w:val="GSIStyle3"/>
    <w:next w:val="NormalGSI"/>
    <w:qFormat/>
    <w:rsid w:val="00D56C69"/>
    <w:pPr>
      <w:numPr>
        <w:ilvl w:val="3"/>
      </w:numPr>
      <w:tabs>
        <w:tab w:val="clear" w:pos="864"/>
      </w:tabs>
      <w:ind w:left="862" w:hanging="862"/>
      <w:outlineLvl w:val="3"/>
    </w:pPr>
    <w:rPr>
      <w:b w:val="0"/>
      <w:i/>
    </w:rPr>
  </w:style>
  <w:style w:type="paragraph" w:styleId="Sansinterligne">
    <w:name w:val="No Spacing"/>
    <w:basedOn w:val="Normal"/>
    <w:uiPriority w:val="1"/>
    <w:qFormat/>
    <w:rsid w:val="00204BF1"/>
    <w:pPr>
      <w:spacing w:line="240" w:lineRule="auto"/>
    </w:pPr>
    <w:rPr>
      <w:rFonts w:eastAsia="Calibri" w:cs="Times New Roman"/>
      <w:szCs w:val="24"/>
    </w:rPr>
  </w:style>
  <w:style w:type="paragraph" w:customStyle="1" w:styleId="Notice">
    <w:name w:val="Notice"/>
    <w:basedOn w:val="Normal"/>
    <w:link w:val="NoticeCar"/>
    <w:qFormat/>
    <w:rsid w:val="00301F41"/>
    <w:pPr>
      <w:keepLines/>
      <w:spacing w:line="240" w:lineRule="auto"/>
      <w:jc w:val="both"/>
    </w:pPr>
    <w:rPr>
      <w:rFonts w:ascii="Arial" w:eastAsia="Times New Roman" w:hAnsi="Arial" w:cs="Times New Roman"/>
      <w:color w:val="4F81BD" w:themeColor="accent1"/>
      <w:szCs w:val="20"/>
      <w:lang w:eastAsia="fr-FR"/>
    </w:rPr>
  </w:style>
  <w:style w:type="character" w:customStyle="1" w:styleId="NoticeCar">
    <w:name w:val="Notice Car"/>
    <w:basedOn w:val="Policepardfaut"/>
    <w:link w:val="Notice"/>
    <w:rsid w:val="00301F41"/>
    <w:rPr>
      <w:rFonts w:ascii="Arial" w:eastAsia="Times New Roman" w:hAnsi="Arial" w:cs="Times New Roman"/>
      <w:color w:val="4F81BD" w:themeColor="accent1"/>
      <w:sz w:val="20"/>
      <w:szCs w:val="20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560958"/>
    <w:rPr>
      <w:color w:val="800080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2B1868"/>
    <w:rPr>
      <w:i/>
      <w:iCs/>
      <w:sz w:val="22"/>
    </w:rPr>
  </w:style>
  <w:style w:type="paragraph" w:styleId="TM4">
    <w:name w:val="toc 4"/>
    <w:basedOn w:val="Normal"/>
    <w:next w:val="Normal"/>
    <w:autoRedefine/>
    <w:uiPriority w:val="39"/>
    <w:unhideWhenUsed/>
    <w:rsid w:val="00127BC7"/>
    <w:pPr>
      <w:ind w:left="600"/>
    </w:pPr>
    <w:rPr>
      <w:rFonts w:asciiTheme="minorHAnsi" w:hAnsi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127BC7"/>
    <w:pPr>
      <w:ind w:left="800"/>
    </w:pPr>
    <w:rPr>
      <w:rFonts w:asciiTheme="minorHAnsi" w:hAnsi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127BC7"/>
    <w:pPr>
      <w:ind w:left="1000"/>
    </w:pPr>
    <w:rPr>
      <w:rFonts w:asciiTheme="minorHAnsi" w:hAnsi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127BC7"/>
    <w:pPr>
      <w:ind w:left="1200"/>
    </w:pPr>
    <w:rPr>
      <w:rFonts w:asciiTheme="minorHAnsi" w:hAnsi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127BC7"/>
    <w:pPr>
      <w:ind w:left="1400"/>
    </w:pPr>
    <w:rPr>
      <w:rFonts w:asciiTheme="minorHAnsi" w:hAnsi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127BC7"/>
    <w:pPr>
      <w:ind w:left="1600"/>
    </w:pPr>
    <w:rPr>
      <w:rFonts w:asciiTheme="minorHAnsi" w:hAnsiTheme="minorHAnsi"/>
      <w:sz w:val="18"/>
      <w:szCs w:val="18"/>
    </w:rPr>
  </w:style>
  <w:style w:type="paragraph" w:customStyle="1" w:styleId="Tableaulettre">
    <w:name w:val="Tableau lettre"/>
    <w:basedOn w:val="Normal"/>
    <w:rsid w:val="002B18B8"/>
    <w:pPr>
      <w:spacing w:line="240" w:lineRule="auto"/>
    </w:pPr>
    <w:rPr>
      <w:rFonts w:ascii="Times New Roman" w:eastAsia="Times New Roman" w:hAnsi="Times New Roman" w:cs="Times New Roman"/>
      <w:szCs w:val="20"/>
      <w:lang w:eastAsia="fr-FR"/>
    </w:rPr>
  </w:style>
  <w:style w:type="paragraph" w:customStyle="1" w:styleId="TableText0">
    <w:name w:val="TableText"/>
    <w:basedOn w:val="Normal"/>
    <w:rsid w:val="00860BC0"/>
    <w:pPr>
      <w:spacing w:before="120" w:after="80" w:line="240" w:lineRule="exact"/>
      <w:ind w:right="72"/>
    </w:pPr>
    <w:rPr>
      <w:rFonts w:ascii="Arial" w:eastAsia="Times New Roman" w:hAnsi="Arial" w:cs="Times New Roman"/>
      <w:noProof/>
      <w:szCs w:val="20"/>
      <w:lang w:val="en-US" w:eastAsia="fr-FR"/>
    </w:rPr>
  </w:style>
  <w:style w:type="character" w:styleId="Textedelespacerserv">
    <w:name w:val="Placeholder Text"/>
    <w:basedOn w:val="Policepardfaut"/>
    <w:uiPriority w:val="99"/>
    <w:semiHidden/>
    <w:rsid w:val="00E31A79"/>
    <w:rPr>
      <w:color w:val="808080"/>
    </w:rPr>
  </w:style>
  <w:style w:type="table" w:styleId="Listeclaire-Accent1">
    <w:name w:val="Light List Accent 1"/>
    <w:basedOn w:val="TableauNormal"/>
    <w:uiPriority w:val="61"/>
    <w:rsid w:val="00A4009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Tramemoyenne1-Accent1">
    <w:name w:val="Medium Shading 1 Accent 1"/>
    <w:basedOn w:val="TableauNormal"/>
    <w:uiPriority w:val="63"/>
    <w:rsid w:val="0007033A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LongchampTitre1">
    <w:name w:val="Longchamp Titre 1"/>
    <w:basedOn w:val="Paragraphedeliste"/>
    <w:link w:val="LongchampTitre1Car"/>
    <w:qFormat/>
    <w:rsid w:val="00F80DEA"/>
    <w:pPr>
      <w:keepNext/>
      <w:keepLines/>
      <w:pageBreakBefore/>
      <w:numPr>
        <w:numId w:val="1"/>
      </w:numPr>
      <w:pBdr>
        <w:bottom w:val="single" w:sz="12" w:space="1" w:color="005172"/>
      </w:pBdr>
      <w:spacing w:before="480" w:after="240" w:line="240" w:lineRule="auto"/>
      <w:ind w:left="567" w:hanging="567"/>
      <w:contextualSpacing w:val="0"/>
      <w:outlineLvl w:val="0"/>
    </w:pPr>
    <w:rPr>
      <w:rFonts w:ascii="Arial" w:eastAsia="Times New Roman" w:hAnsi="Arial" w:cs="Arial"/>
      <w:b/>
      <w:bCs/>
      <w:color w:val="005172"/>
      <w:sz w:val="40"/>
      <w:szCs w:val="28"/>
    </w:rPr>
  </w:style>
  <w:style w:type="paragraph" w:customStyle="1" w:styleId="LongchampTitre11">
    <w:name w:val="Longchamp Titre 1.1"/>
    <w:basedOn w:val="Paragraphedeliste"/>
    <w:link w:val="LongchampTitre11Car"/>
    <w:qFormat/>
    <w:rsid w:val="00F80DEA"/>
    <w:pPr>
      <w:keepNext/>
      <w:keepLines/>
      <w:numPr>
        <w:ilvl w:val="1"/>
        <w:numId w:val="1"/>
      </w:numPr>
      <w:spacing w:before="240" w:after="120" w:line="240" w:lineRule="auto"/>
      <w:ind w:left="425" w:hanging="431"/>
      <w:contextualSpacing w:val="0"/>
      <w:outlineLvl w:val="1"/>
    </w:pPr>
    <w:rPr>
      <w:rFonts w:ascii="Arial" w:eastAsia="Times New Roman" w:hAnsi="Arial" w:cs="Arial"/>
      <w:b/>
      <w:bCs/>
      <w:color w:val="005172"/>
      <w:sz w:val="28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80DEA"/>
    <w:rPr>
      <w:rFonts w:ascii="Verdana" w:hAnsi="Verdana"/>
      <w:sz w:val="20"/>
    </w:rPr>
  </w:style>
  <w:style w:type="character" w:customStyle="1" w:styleId="LongchampTitre1Car">
    <w:name w:val="Longchamp Titre 1 Car"/>
    <w:basedOn w:val="ParagraphedelisteCar"/>
    <w:link w:val="LongchampTitre1"/>
    <w:rsid w:val="00F80DEA"/>
    <w:rPr>
      <w:rFonts w:ascii="Arial" w:eastAsia="Times New Roman" w:hAnsi="Arial" w:cs="Arial"/>
      <w:b/>
      <w:bCs/>
      <w:color w:val="005172"/>
      <w:sz w:val="40"/>
      <w:szCs w:val="28"/>
    </w:rPr>
  </w:style>
  <w:style w:type="paragraph" w:customStyle="1" w:styleId="LongchampTitre111">
    <w:name w:val="Longchamp Titre 1.1.1"/>
    <w:basedOn w:val="Paragraphedeliste"/>
    <w:link w:val="LongchampTitre111Car"/>
    <w:qFormat/>
    <w:rsid w:val="00F80DEA"/>
    <w:pPr>
      <w:keepNext/>
      <w:keepLines/>
      <w:numPr>
        <w:ilvl w:val="2"/>
        <w:numId w:val="1"/>
      </w:numPr>
      <w:spacing w:before="240" w:after="120" w:line="240" w:lineRule="auto"/>
      <w:ind w:left="709" w:hanging="283"/>
      <w:contextualSpacing w:val="0"/>
      <w:outlineLvl w:val="1"/>
    </w:pPr>
    <w:rPr>
      <w:rFonts w:ascii="Arial" w:eastAsia="Times New Roman" w:hAnsi="Arial" w:cs="Arial"/>
      <w:b/>
      <w:bCs/>
      <w:color w:val="005172"/>
      <w:sz w:val="28"/>
      <w:szCs w:val="26"/>
    </w:rPr>
  </w:style>
  <w:style w:type="character" w:customStyle="1" w:styleId="LongchampTitre11Car">
    <w:name w:val="Longchamp Titre 1.1 Car"/>
    <w:basedOn w:val="ParagraphedelisteCar"/>
    <w:link w:val="LongchampTitre11"/>
    <w:rsid w:val="00F80DEA"/>
    <w:rPr>
      <w:rFonts w:ascii="Arial" w:eastAsia="Times New Roman" w:hAnsi="Arial" w:cs="Arial"/>
      <w:b/>
      <w:bCs/>
      <w:color w:val="005172"/>
      <w:sz w:val="28"/>
      <w:szCs w:val="26"/>
    </w:rPr>
  </w:style>
  <w:style w:type="paragraph" w:customStyle="1" w:styleId="LongchampTexte">
    <w:name w:val="Longchamp Texte"/>
    <w:link w:val="LongchampTexteCar"/>
    <w:autoRedefine/>
    <w:qFormat/>
    <w:rsid w:val="00020092"/>
    <w:pPr>
      <w:jc w:val="both"/>
    </w:pPr>
    <w:rPr>
      <w:rFonts w:ascii="Arial" w:eastAsia="Calibri" w:hAnsi="Arial" w:cs="Arial"/>
      <w:szCs w:val="20"/>
    </w:rPr>
  </w:style>
  <w:style w:type="character" w:customStyle="1" w:styleId="LongchampTitre111Car">
    <w:name w:val="Longchamp Titre 1.1.1 Car"/>
    <w:basedOn w:val="ParagraphedelisteCar"/>
    <w:link w:val="LongchampTitre111"/>
    <w:rsid w:val="00F80DEA"/>
    <w:rPr>
      <w:rFonts w:ascii="Arial" w:eastAsia="Times New Roman" w:hAnsi="Arial" w:cs="Arial"/>
      <w:b/>
      <w:bCs/>
      <w:color w:val="005172"/>
      <w:sz w:val="28"/>
      <w:szCs w:val="26"/>
    </w:rPr>
  </w:style>
  <w:style w:type="character" w:customStyle="1" w:styleId="LongchampTexteCar">
    <w:name w:val="Longchamp Texte Car"/>
    <w:basedOn w:val="Policepardfaut"/>
    <w:link w:val="LongchampTexte"/>
    <w:rsid w:val="00020092"/>
    <w:rPr>
      <w:rFonts w:ascii="Arial" w:eastAsia="Calibri" w:hAnsi="Arial" w:cs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653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335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9292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5872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2122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9320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7795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068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0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5022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5060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9996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2752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5460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00953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52413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5442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4221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119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98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1193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8336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844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9775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8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21995">
          <w:marLeft w:val="288"/>
          <w:marRight w:val="0"/>
          <w:marTop w:val="67"/>
          <w:marBottom w:val="2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5541">
          <w:marLeft w:val="288"/>
          <w:marRight w:val="0"/>
          <w:marTop w:val="67"/>
          <w:marBottom w:val="2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1624">
          <w:marLeft w:val="288"/>
          <w:marRight w:val="0"/>
          <w:marTop w:val="67"/>
          <w:marBottom w:val="2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4773">
          <w:marLeft w:val="288"/>
          <w:marRight w:val="0"/>
          <w:marTop w:val="67"/>
          <w:marBottom w:val="2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136991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8141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09207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48068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05294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3994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94842">
          <w:marLeft w:val="1166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596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7075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29119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092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451">
          <w:marLeft w:val="288"/>
          <w:marRight w:val="0"/>
          <w:marTop w:val="67"/>
          <w:marBottom w:val="26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3631">
          <w:marLeft w:val="28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9365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6376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494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1301">
          <w:marLeft w:val="85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hiero\Documents\Projet\Longchamp\Template\SFD%20Template%203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A196C1EE6CFC47BAF3769AE7144111" ma:contentTypeVersion="0" ma:contentTypeDescription="Crée un document." ma:contentTypeScope="" ma:versionID="50c77e3bccacc934cccf0e26eb51bd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fe331b061e72866024fe28ebad680d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C6A800-F163-454A-BEBC-5A34F5F68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42460-C99E-42C0-86DC-89576598F7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E9A00D-3637-40C6-806C-DAB90E104D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7F58A4-D77C-4EAB-9440-DE0C84FB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SFD Template 3.dotx</Template>
  <TotalTime>1149</TotalTime>
  <Pages>10</Pages>
  <Words>1161</Words>
  <Characters>6389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CSC</Company>
  <LinksUpToDate>false</LinksUpToDate>
  <CharactersWithSpaces>7535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Vehier, Olivier</dc:creator>
  <cp:lastModifiedBy>Vehier, Olivier</cp:lastModifiedBy>
  <cp:revision>224</cp:revision>
  <cp:lastPrinted>2015-01-28T16:16:00Z</cp:lastPrinted>
  <dcterms:created xsi:type="dcterms:W3CDTF">2015-09-28T13:08:00Z</dcterms:created>
  <dcterms:modified xsi:type="dcterms:W3CDTF">2015-10-13T13:59:00Z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0x01010026A196C1EE6CFC47BAF3769AE7144111</vt:lpwstr>
  </property>
</Properties>
</file>